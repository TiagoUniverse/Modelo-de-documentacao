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76E9A" w14:textId="5EF8CC3F" w:rsidR="005F70E4" w:rsidRDefault="006945D4">
      <w:r>
        <w:rPr>
          <w:noProof/>
          <w:lang w:val="pt-BR" w:bidi="pt-BR"/>
        </w:rPr>
        <w:drawing>
          <wp:anchor distT="0" distB="0" distL="114300" distR="114300" simplePos="0" relativeHeight="251646976" behindDoc="0" locked="0" layoutInCell="1" allowOverlap="1" wp14:anchorId="0AB488E1" wp14:editId="55E1272E">
            <wp:simplePos x="0" y="0"/>
            <wp:positionH relativeFrom="page">
              <wp:align>left</wp:align>
            </wp:positionH>
            <wp:positionV relativeFrom="paragraph">
              <wp:posOffset>-228600</wp:posOffset>
            </wp:positionV>
            <wp:extent cx="8266430" cy="12234545"/>
            <wp:effectExtent l="0" t="0" r="127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6430" cy="1223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84AB7">
        <w:rPr>
          <w:noProof/>
          <w:lang w:val="pt-BR" w:bidi="pt-BR"/>
        </w:rPr>
        <w:drawing>
          <wp:anchor distT="0" distB="0" distL="114300" distR="114300" simplePos="0" relativeHeight="251671552" behindDoc="0" locked="0" layoutInCell="1" allowOverlap="1" wp14:anchorId="066150FE" wp14:editId="07CD6FE4">
            <wp:simplePos x="0" y="0"/>
            <wp:positionH relativeFrom="margin">
              <wp:posOffset>620123</wp:posOffset>
            </wp:positionH>
            <wp:positionV relativeFrom="paragraph">
              <wp:posOffset>10384609</wp:posOffset>
            </wp:positionV>
            <wp:extent cx="1474288" cy="1474288"/>
            <wp:effectExtent l="0" t="0" r="0" b="0"/>
            <wp:wrapNone/>
            <wp:docPr id="24" name="Imagem 2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Logotip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288" cy="1474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A6605" w14:textId="6018C82C" w:rsidR="005728F1" w:rsidRPr="005728F1" w:rsidRDefault="005728F1" w:rsidP="005728F1"/>
    <w:p w14:paraId="31C431A7" w14:textId="4EB19C33" w:rsidR="005728F1" w:rsidRPr="005728F1" w:rsidRDefault="005728F1" w:rsidP="005728F1"/>
    <w:p w14:paraId="0EC223C7" w14:textId="57DF1C0F" w:rsidR="005728F1" w:rsidRPr="005728F1" w:rsidRDefault="005728F1" w:rsidP="005728F1"/>
    <w:p w14:paraId="4F7CD04D" w14:textId="40E58590" w:rsidR="005728F1" w:rsidRPr="005728F1" w:rsidRDefault="006945D4" w:rsidP="005728F1"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4ABDF2" wp14:editId="0C6D446F">
                <wp:simplePos x="0" y="0"/>
                <wp:positionH relativeFrom="column">
                  <wp:posOffset>4498975</wp:posOffset>
                </wp:positionH>
                <wp:positionV relativeFrom="paragraph">
                  <wp:posOffset>6350</wp:posOffset>
                </wp:positionV>
                <wp:extent cx="4815840" cy="2590800"/>
                <wp:effectExtent l="0" t="0" r="3810" b="0"/>
                <wp:wrapNone/>
                <wp:docPr id="9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5840" cy="25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4D7971" w14:textId="4084BC88" w:rsidR="001D301F" w:rsidRPr="006945D4" w:rsidRDefault="006945D4" w:rsidP="006945D4">
                            <w:pPr>
                              <w:widowControl w:val="0"/>
                              <w:spacing w:line="1200" w:lineRule="exact"/>
                              <w:jc w:val="right"/>
                              <w:rPr>
                                <w:rFonts w:ascii="Arial" w:hAnsi="Arial" w:cs="Arial"/>
                                <w:color w:val="auto"/>
                                <w:w w:val="90"/>
                                <w:sz w:val="116"/>
                                <w:szCs w:val="116"/>
                                <w:lang w:val="pt-BR"/>
                              </w:rPr>
                            </w:pPr>
                            <w:r>
                              <w:rPr>
                                <w:rStyle w:val="Caracteredesimplificando"/>
                                <w:color w:val="auto"/>
                                <w:lang w:val="pt-BR" w:bidi="pt-BR"/>
                              </w:rPr>
                              <w:t>Documentação</w:t>
                            </w:r>
                            <w:r w:rsidR="00484AB7" w:rsidRPr="006945D4">
                              <w:rPr>
                                <w:rStyle w:val="Caracteredesimplificando"/>
                                <w:color w:val="auto"/>
                                <w:lang w:val="pt-BR" w:bidi="pt-BR"/>
                              </w:rPr>
                              <w:t xml:space="preserve"> </w:t>
                            </w:r>
                            <w:r>
                              <w:rPr>
                                <w:rStyle w:val="Caracteredesimplificando"/>
                                <w:color w:val="auto"/>
                                <w:lang w:val="pt-BR" w:bidi="pt-BR"/>
                              </w:rPr>
                              <w:t xml:space="preserve">do </w:t>
                            </w:r>
                            <w:r w:rsidR="005840AA" w:rsidRPr="006945D4">
                              <w:rPr>
                                <w:rStyle w:val="Caracteredesimplificando"/>
                                <w:color w:val="auto"/>
                                <w:lang w:val="pt-BR" w:bidi="pt-BR"/>
                              </w:rPr>
                              <w:t>P</w:t>
                            </w:r>
                            <w:r w:rsidR="00484AB7" w:rsidRPr="006945D4">
                              <w:rPr>
                                <w:rStyle w:val="Caracteredesimplificando"/>
                                <w:color w:val="auto"/>
                                <w:lang w:val="pt-BR" w:bidi="pt-BR"/>
                              </w:rPr>
                              <w:t>rojeto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4ABDF2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margin-left:354.25pt;margin-top:.5pt;width:379.2pt;height:20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" filled="f" fillcolor="#fffffe" stroked="f" strokecolor="#212120" insetpen="t">
                <v:textbox inset="2.88pt,2.88pt,2.88pt,2.88pt">
                  <w:txbxContent>
                    <w:p w14:paraId="0C4D7971" w14:textId="4084BC88" w:rsidR="001D301F" w:rsidRPr="006945D4" w:rsidRDefault="006945D4" w:rsidP="006945D4">
                      <w:pPr>
                        <w:widowControl w:val="0"/>
                        <w:spacing w:line="1200" w:lineRule="exact"/>
                        <w:jc w:val="right"/>
                        <w:rPr>
                          <w:rFonts w:ascii="Arial" w:hAnsi="Arial" w:cs="Arial"/>
                          <w:color w:val="auto"/>
                          <w:w w:val="90"/>
                          <w:sz w:val="116"/>
                          <w:szCs w:val="116"/>
                          <w:lang w:val="pt-BR"/>
                        </w:rPr>
                      </w:pPr>
                      <w:r>
                        <w:rPr>
                          <w:rStyle w:val="Caracteredesimplificando"/>
                          <w:color w:val="auto"/>
                          <w:lang w:val="pt-BR" w:bidi="pt-BR"/>
                        </w:rPr>
                        <w:t>Documentação</w:t>
                      </w:r>
                      <w:r w:rsidR="00484AB7" w:rsidRPr="006945D4">
                        <w:rPr>
                          <w:rStyle w:val="Caracteredesimplificando"/>
                          <w:color w:val="auto"/>
                          <w:lang w:val="pt-BR" w:bidi="pt-BR"/>
                        </w:rPr>
                        <w:t xml:space="preserve"> </w:t>
                      </w:r>
                      <w:r>
                        <w:rPr>
                          <w:rStyle w:val="Caracteredesimplificando"/>
                          <w:color w:val="auto"/>
                          <w:lang w:val="pt-BR" w:bidi="pt-BR"/>
                        </w:rPr>
                        <w:t xml:space="preserve">do </w:t>
                      </w:r>
                      <w:r w:rsidR="005840AA" w:rsidRPr="006945D4">
                        <w:rPr>
                          <w:rStyle w:val="Caracteredesimplificando"/>
                          <w:color w:val="auto"/>
                          <w:lang w:val="pt-BR" w:bidi="pt-BR"/>
                        </w:rPr>
                        <w:t>P</w:t>
                      </w:r>
                      <w:r w:rsidR="00484AB7" w:rsidRPr="006945D4">
                        <w:rPr>
                          <w:rStyle w:val="Caracteredesimplificando"/>
                          <w:color w:val="auto"/>
                          <w:lang w:val="pt-BR" w:bidi="pt-BR"/>
                        </w:rPr>
                        <w:t>rojeto</w:t>
                      </w:r>
                    </w:p>
                  </w:txbxContent>
                </v:textbox>
              </v:shape>
            </w:pict>
          </mc:Fallback>
        </mc:AlternateContent>
      </w:r>
    </w:p>
    <w:p w14:paraId="4F5AAEF8" w14:textId="64F73643" w:rsidR="005728F1" w:rsidRPr="005728F1" w:rsidRDefault="005728F1" w:rsidP="005728F1"/>
    <w:p w14:paraId="7AE994D5" w14:textId="6DFFB02E" w:rsidR="005728F1" w:rsidRPr="005728F1" w:rsidRDefault="005728F1" w:rsidP="005728F1"/>
    <w:p w14:paraId="0516B7D8" w14:textId="539798EF" w:rsidR="005728F1" w:rsidRPr="005728F1" w:rsidRDefault="005728F1" w:rsidP="005728F1"/>
    <w:p w14:paraId="79D2DCE4" w14:textId="29710F64" w:rsidR="005728F1" w:rsidRPr="005728F1" w:rsidRDefault="005728F1" w:rsidP="005728F1"/>
    <w:p w14:paraId="71682CD7" w14:textId="448D392E" w:rsidR="005728F1" w:rsidRPr="005728F1" w:rsidRDefault="005728F1" w:rsidP="005728F1"/>
    <w:p w14:paraId="78D763F6" w14:textId="7A22D4CB" w:rsidR="005728F1" w:rsidRPr="005728F1" w:rsidRDefault="005728F1" w:rsidP="005728F1"/>
    <w:p w14:paraId="254A567A" w14:textId="2FE43AFF" w:rsidR="005728F1" w:rsidRPr="005728F1" w:rsidRDefault="005728F1" w:rsidP="005728F1"/>
    <w:p w14:paraId="61B816B6" w14:textId="6E4C284B" w:rsidR="005728F1" w:rsidRPr="005728F1" w:rsidRDefault="005728F1" w:rsidP="005728F1"/>
    <w:p w14:paraId="7AB2BFD3" w14:textId="36760826" w:rsidR="005728F1" w:rsidRPr="005728F1" w:rsidRDefault="005728F1" w:rsidP="005728F1"/>
    <w:p w14:paraId="69237571" w14:textId="105D4F83" w:rsidR="005728F1" w:rsidRPr="005728F1" w:rsidRDefault="005728F1" w:rsidP="005728F1"/>
    <w:p w14:paraId="66C017CC" w14:textId="725DEAB0" w:rsidR="005728F1" w:rsidRPr="005728F1" w:rsidRDefault="005728F1" w:rsidP="005728F1"/>
    <w:p w14:paraId="18014C43" w14:textId="04D77698" w:rsidR="005728F1" w:rsidRPr="005728F1" w:rsidRDefault="005728F1" w:rsidP="005728F1"/>
    <w:p w14:paraId="58ED46EF" w14:textId="21C734FD" w:rsidR="005728F1" w:rsidRPr="005728F1" w:rsidRDefault="005728F1" w:rsidP="005728F1"/>
    <w:p w14:paraId="7248928B" w14:textId="652AC705" w:rsidR="005728F1" w:rsidRPr="005728F1" w:rsidRDefault="005728F1" w:rsidP="005728F1"/>
    <w:p w14:paraId="3521F3A4" w14:textId="728CB8D6" w:rsidR="005728F1" w:rsidRPr="005728F1" w:rsidRDefault="005728F1" w:rsidP="005728F1"/>
    <w:p w14:paraId="1B9BD6EA" w14:textId="44909B82" w:rsidR="005728F1" w:rsidRPr="005728F1" w:rsidRDefault="005728F1" w:rsidP="005728F1"/>
    <w:p w14:paraId="7AAAB585" w14:textId="0202B3B8" w:rsidR="005728F1" w:rsidRPr="005728F1" w:rsidRDefault="005728F1" w:rsidP="005728F1"/>
    <w:p w14:paraId="3CB54BD2" w14:textId="122A970E" w:rsidR="005728F1" w:rsidRPr="005728F1" w:rsidRDefault="005728F1" w:rsidP="005728F1"/>
    <w:p w14:paraId="06F19D73" w14:textId="7E320271" w:rsidR="005728F1" w:rsidRPr="005728F1" w:rsidRDefault="005728F1" w:rsidP="005728F1"/>
    <w:p w14:paraId="5F9495B2" w14:textId="623FB630" w:rsidR="005728F1" w:rsidRPr="005728F1" w:rsidRDefault="005728F1" w:rsidP="005728F1"/>
    <w:p w14:paraId="413D3830" w14:textId="64A160BA" w:rsidR="005728F1" w:rsidRPr="005728F1" w:rsidRDefault="005728F1" w:rsidP="005728F1"/>
    <w:p w14:paraId="1E08B0DD" w14:textId="4E75DA56" w:rsidR="005728F1" w:rsidRPr="005728F1" w:rsidRDefault="005728F1" w:rsidP="005728F1"/>
    <w:p w14:paraId="1A45FD18" w14:textId="0A0B521F" w:rsidR="005728F1" w:rsidRPr="005728F1" w:rsidRDefault="005728F1" w:rsidP="005728F1"/>
    <w:p w14:paraId="6F5A1EEA" w14:textId="6F60E4ED" w:rsidR="005728F1" w:rsidRPr="005728F1" w:rsidRDefault="005728F1" w:rsidP="005728F1"/>
    <w:p w14:paraId="733B43EB" w14:textId="43A976E5" w:rsidR="005728F1" w:rsidRPr="005728F1" w:rsidRDefault="005728F1" w:rsidP="005728F1"/>
    <w:p w14:paraId="57431804" w14:textId="43FD2FB7" w:rsidR="005728F1" w:rsidRPr="005728F1" w:rsidRDefault="005728F1" w:rsidP="005728F1"/>
    <w:p w14:paraId="631C4649" w14:textId="4EC1514F" w:rsidR="005728F1" w:rsidRPr="005728F1" w:rsidRDefault="005728F1" w:rsidP="005728F1"/>
    <w:p w14:paraId="69592807" w14:textId="1C6176B4" w:rsidR="005728F1" w:rsidRPr="005728F1" w:rsidRDefault="005728F1" w:rsidP="005728F1"/>
    <w:p w14:paraId="621388EB" w14:textId="22787BAF" w:rsidR="005728F1" w:rsidRPr="005728F1" w:rsidRDefault="005728F1" w:rsidP="005728F1"/>
    <w:p w14:paraId="032DBA06" w14:textId="0C463CAB" w:rsidR="005728F1" w:rsidRPr="005728F1" w:rsidRDefault="005728F1" w:rsidP="005728F1"/>
    <w:p w14:paraId="7D922058" w14:textId="69EFD7F4" w:rsidR="005728F1" w:rsidRPr="005728F1" w:rsidRDefault="005728F1" w:rsidP="005728F1"/>
    <w:p w14:paraId="313C9045" w14:textId="7B777EBB" w:rsidR="005728F1" w:rsidRPr="005728F1" w:rsidRDefault="005728F1" w:rsidP="005728F1"/>
    <w:p w14:paraId="3245B9B4" w14:textId="37F20C47" w:rsidR="005728F1" w:rsidRPr="005728F1" w:rsidRDefault="005728F1" w:rsidP="005728F1"/>
    <w:p w14:paraId="5BCDCA1F" w14:textId="00CFE84C" w:rsidR="005728F1" w:rsidRPr="005728F1" w:rsidRDefault="005728F1" w:rsidP="005728F1"/>
    <w:p w14:paraId="430F67B4" w14:textId="410A31CB" w:rsidR="005728F1" w:rsidRPr="005728F1" w:rsidRDefault="005728F1" w:rsidP="005728F1"/>
    <w:p w14:paraId="3F25100A" w14:textId="0BE51A91" w:rsidR="005728F1" w:rsidRPr="005728F1" w:rsidRDefault="005728F1" w:rsidP="005728F1"/>
    <w:p w14:paraId="6F38D25D" w14:textId="71EB21A2" w:rsidR="005728F1" w:rsidRPr="005728F1" w:rsidRDefault="005728F1" w:rsidP="005728F1"/>
    <w:p w14:paraId="64763AC3" w14:textId="26B92EDF" w:rsidR="005728F1" w:rsidRPr="005728F1" w:rsidRDefault="005728F1" w:rsidP="005728F1"/>
    <w:p w14:paraId="2947E74C" w14:textId="4681109F" w:rsidR="005728F1" w:rsidRPr="005728F1" w:rsidRDefault="005728F1" w:rsidP="005728F1"/>
    <w:p w14:paraId="60677E93" w14:textId="7D6FACEF" w:rsidR="005728F1" w:rsidRPr="005728F1" w:rsidRDefault="005728F1" w:rsidP="005728F1"/>
    <w:p w14:paraId="404A3D5E" w14:textId="7B211264" w:rsidR="005728F1" w:rsidRPr="005728F1" w:rsidRDefault="005728F1" w:rsidP="005728F1"/>
    <w:p w14:paraId="3ECB7EF7" w14:textId="1FD28E4B" w:rsidR="005728F1" w:rsidRPr="005728F1" w:rsidRDefault="005728F1" w:rsidP="005728F1"/>
    <w:p w14:paraId="6BA98E70" w14:textId="62CA4B8E" w:rsidR="005728F1" w:rsidRPr="005728F1" w:rsidRDefault="005728F1" w:rsidP="005728F1"/>
    <w:p w14:paraId="05C183F2" w14:textId="6BEF89F7" w:rsidR="005728F1" w:rsidRPr="005728F1" w:rsidRDefault="005728F1" w:rsidP="005728F1"/>
    <w:p w14:paraId="5F8CCBA1" w14:textId="376CC5EB" w:rsidR="005728F1" w:rsidRPr="005728F1" w:rsidRDefault="005728F1" w:rsidP="005728F1"/>
    <w:p w14:paraId="62F18775" w14:textId="66E69175" w:rsidR="005728F1" w:rsidRPr="005728F1" w:rsidRDefault="005728F1" w:rsidP="005728F1"/>
    <w:p w14:paraId="36671C4E" w14:textId="2CB5BE45" w:rsidR="005728F1" w:rsidRPr="005728F1" w:rsidRDefault="005728F1" w:rsidP="005728F1"/>
    <w:p w14:paraId="5351200D" w14:textId="6A477B65" w:rsidR="005728F1" w:rsidRPr="005728F1" w:rsidRDefault="005728F1" w:rsidP="005728F1"/>
    <w:p w14:paraId="5355C861" w14:textId="1CF5004A" w:rsidR="005728F1" w:rsidRPr="005728F1" w:rsidRDefault="005728F1" w:rsidP="005728F1"/>
    <w:p w14:paraId="7E18E28F" w14:textId="1BB87353" w:rsidR="005728F1" w:rsidRPr="005728F1" w:rsidRDefault="005728F1" w:rsidP="005728F1"/>
    <w:p w14:paraId="0E2CF5DF" w14:textId="6DE120C2" w:rsidR="005728F1" w:rsidRPr="005728F1" w:rsidRDefault="005728F1" w:rsidP="005728F1"/>
    <w:p w14:paraId="70B2ADE1" w14:textId="11C5973D" w:rsidR="005728F1" w:rsidRPr="005728F1" w:rsidRDefault="005728F1" w:rsidP="005728F1"/>
    <w:p w14:paraId="6447B46F" w14:textId="2DE1E5C9" w:rsidR="005728F1" w:rsidRPr="005728F1" w:rsidRDefault="005728F1" w:rsidP="005728F1"/>
    <w:p w14:paraId="4E39133B" w14:textId="7EA395A6" w:rsidR="005728F1" w:rsidRPr="005728F1" w:rsidRDefault="005728F1" w:rsidP="005728F1"/>
    <w:p w14:paraId="64B0EBA0" w14:textId="724C4FBC" w:rsidR="005728F1" w:rsidRPr="005728F1" w:rsidRDefault="005728F1" w:rsidP="005728F1"/>
    <w:p w14:paraId="749BCDBD" w14:textId="1830C1FA" w:rsidR="005728F1" w:rsidRPr="005728F1" w:rsidRDefault="005728F1" w:rsidP="005728F1"/>
    <w:p w14:paraId="218E401B" w14:textId="693E0CB2" w:rsidR="005728F1" w:rsidRDefault="005728F1" w:rsidP="005728F1"/>
    <w:p w14:paraId="0C79EE0C" w14:textId="3CADEC9F" w:rsidR="005728F1" w:rsidRPr="005728F1" w:rsidRDefault="005728F1" w:rsidP="005728F1"/>
    <w:p w14:paraId="775B5451" w14:textId="09C06588" w:rsidR="005728F1" w:rsidRPr="005728F1" w:rsidRDefault="006945D4" w:rsidP="005728F1">
      <w:r>
        <w:rPr>
          <w:noProof/>
          <w:lang w:val="pt-BR" w:bidi="pt-BR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4F54DEF" wp14:editId="585818BB">
                <wp:simplePos x="0" y="0"/>
                <wp:positionH relativeFrom="page">
                  <wp:align>right</wp:align>
                </wp:positionH>
                <wp:positionV relativeFrom="paragraph">
                  <wp:posOffset>76835</wp:posOffset>
                </wp:positionV>
                <wp:extent cx="10039350" cy="915035"/>
                <wp:effectExtent l="0" t="0" r="19050" b="1841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39350" cy="915035"/>
                          <a:chOff x="0" y="0"/>
                          <a:chExt cx="9602088" cy="915128"/>
                        </a:xfrm>
                      </wpg:grpSpPr>
                      <wps:wsp>
                        <wps:cNvPr id="2" name="Forma livr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02088" cy="532948"/>
                          </a:xfrm>
                          <a:custGeom>
                            <a:avLst/>
                            <a:gdLst>
                              <a:gd name="T0" fmla="*/ 0 w 3168"/>
                              <a:gd name="T1" fmla="*/ 175 h 175"/>
                              <a:gd name="T2" fmla="*/ 3168 w 3168"/>
                              <a:gd name="T3" fmla="*/ 14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75">
                                <a:moveTo>
                                  <a:pt x="0" y="175"/>
                                </a:moveTo>
                                <a:cubicBezTo>
                                  <a:pt x="1198" y="0"/>
                                  <a:pt x="2313" y="46"/>
                                  <a:pt x="3168" y="14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vre 7"/>
                        <wps:cNvSpPr>
                          <a:spLocks/>
                        </wps:cNvSpPr>
                        <wps:spPr bwMode="auto">
                          <a:xfrm>
                            <a:off x="0" y="315884"/>
                            <a:ext cx="9602088" cy="593629"/>
                          </a:xfrm>
                          <a:custGeom>
                            <a:avLst/>
                            <a:gdLst>
                              <a:gd name="T0" fmla="*/ 0 w 3168"/>
                              <a:gd name="T1" fmla="*/ 145 h 195"/>
                              <a:gd name="T2" fmla="*/ 3168 w 3168"/>
                              <a:gd name="T3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95">
                                <a:moveTo>
                                  <a:pt x="0" y="145"/>
                                </a:moveTo>
                                <a:cubicBezTo>
                                  <a:pt x="1206" y="0"/>
                                  <a:pt x="2321" y="74"/>
                                  <a:pt x="3168" y="195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orma livre 8"/>
                        <wps:cNvSpPr>
                          <a:spLocks/>
                        </wps:cNvSpPr>
                        <wps:spPr bwMode="auto">
                          <a:xfrm>
                            <a:off x="0" y="216131"/>
                            <a:ext cx="9602088" cy="575363"/>
                          </a:xfrm>
                          <a:custGeom>
                            <a:avLst/>
                            <a:gdLst>
                              <a:gd name="T0" fmla="*/ 0 w 3168"/>
                              <a:gd name="T1" fmla="*/ 189 h 189"/>
                              <a:gd name="T2" fmla="*/ 3168 w 3168"/>
                              <a:gd name="T3" fmla="*/ 12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89">
                                <a:moveTo>
                                  <a:pt x="0" y="189"/>
                                </a:moveTo>
                                <a:cubicBezTo>
                                  <a:pt x="1197" y="0"/>
                                  <a:pt x="2312" y="33"/>
                                  <a:pt x="3168" y="1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vre 9"/>
                        <wps:cNvSpPr>
                          <a:spLocks/>
                        </wps:cNvSpPr>
                        <wps:spPr bwMode="auto">
                          <a:xfrm>
                            <a:off x="0" y="199505"/>
                            <a:ext cx="9602088" cy="523611"/>
                          </a:xfrm>
                          <a:custGeom>
                            <a:avLst/>
                            <a:gdLst>
                              <a:gd name="T0" fmla="*/ 0 w 3168"/>
                              <a:gd name="T1" fmla="*/ 172 h 172"/>
                              <a:gd name="T2" fmla="*/ 3168 w 3168"/>
                              <a:gd name="T3" fmla="*/ 151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72">
                                <a:moveTo>
                                  <a:pt x="0" y="172"/>
                                </a:moveTo>
                                <a:cubicBezTo>
                                  <a:pt x="1199" y="0"/>
                                  <a:pt x="2313" y="48"/>
                                  <a:pt x="3168" y="15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vre 10"/>
                        <wps:cNvSpPr>
                          <a:spLocks/>
                        </wps:cNvSpPr>
                        <wps:spPr bwMode="auto">
                          <a:xfrm>
                            <a:off x="0" y="382385"/>
                            <a:ext cx="9602088" cy="532743"/>
                          </a:xfrm>
                          <a:custGeom>
                            <a:avLst/>
                            <a:gdLst>
                              <a:gd name="T0" fmla="*/ 0 w 3168"/>
                              <a:gd name="T1" fmla="*/ 175 h 175"/>
                              <a:gd name="T2" fmla="*/ 3168 w 3168"/>
                              <a:gd name="T3" fmla="*/ 14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75">
                                <a:moveTo>
                                  <a:pt x="0" y="175"/>
                                </a:moveTo>
                                <a:cubicBezTo>
                                  <a:pt x="1198" y="0"/>
                                  <a:pt x="2313" y="46"/>
                                  <a:pt x="3168" y="14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0123E6" id="Grupo 22" o:spid="_x0000_s1026" style="position:absolute;margin-left:739.3pt;margin-top:6.05pt;width:790.5pt;height:72.05pt;z-index:251655168;mso-position-horizontal:right;mso-position-horizontal-relative:page;mso-width-relative:margin" coordsize="96020,9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">
                <v:shape id="Forma livre 4" o:spid="_x0000_s1027" style="position:absolute;width:96020;height:5329;visibility:visible;mso-wrap-style:square;v-text-anchor:top" coordsize="3168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" path="m,175c1198,,2313,46,3168,147e" filled="f" fillcolor="#fffffe" strokecolor="#efb32f">
                  <v:stroke joinstyle="miter"/>
                  <v:shadow color="#8c8682"/>
                  <v:path arrowok="t" o:connecttype="custom" o:connectlocs="0,532948;9602088,447676" o:connectangles="0,0"/>
                </v:shape>
                <v:shape id="Forma livre 7" o:spid="_x0000_s1028" style="position:absolute;top:3158;width:96020;height:5937;visibility:visible;mso-wrap-style:square;v-text-anchor:top" coordsize="3168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" path="m,145c1206,,2321,74,3168,195e" filled="f" fillcolor="#fffffe" strokecolor="#fffffe">
                  <v:stroke joinstyle="miter"/>
                  <v:shadow color="#8c8682"/>
                  <v:path arrowok="t" o:connecttype="custom" o:connectlocs="0,441416;9602088,593629" o:connectangles="0,0"/>
                </v:shape>
                <v:shape id="Forma livre 8" o:spid="_x0000_s1029" style="position:absolute;top:2161;width:96020;height:5753;visibility:visible;mso-wrap-style:square;v-text-anchor:top" coordsize="31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" path="m,189c1197,,2312,33,3168,124e" filled="f" fillcolor="#fffffe" strokecolor="#fffffe">
                  <v:stroke joinstyle="miter"/>
                  <v:shadow color="#8c8682"/>
                  <v:path arrowok="t" o:connecttype="custom" o:connectlocs="0,575363;9602088,377487" o:connectangles="0,0"/>
                </v:shape>
                <v:shape id="Forma livre 9" o:spid="_x0000_s1030" style="position:absolute;top:1995;width:96020;height:5236;visibility:visible;mso-wrap-style:square;v-text-anchor:top" coordsize="3168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" path="m,172c1199,,2313,48,3168,151e" filled="f" fillcolor="#fffffe" strokecolor="#fffffe">
                  <v:stroke joinstyle="miter"/>
                  <v:shadow color="#8c8682"/>
                  <v:path arrowok="t" o:connecttype="custom" o:connectlocs="0,523611;9602088,459682" o:connectangles="0,0"/>
                </v:shape>
                <v:shape id="Forma livre 10" o:spid="_x0000_s1031" style="position:absolute;top:3823;width:96020;height:5328;visibility:visible;mso-wrap-style:square;v-text-anchor:top" coordsize="3168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" path="m,175c1198,,2313,46,3168,147e" filled="f" fillcolor="#fffffe" strokecolor="#efb32f">
                  <v:stroke joinstyle="miter"/>
                  <v:shadow color="#8c8682"/>
                  <v:path arrowok="t" o:connecttype="custom" o:connectlocs="0,532743;9602088,447504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0754B74" wp14:editId="01F9EB8A">
                <wp:simplePos x="0" y="0"/>
                <wp:positionH relativeFrom="page">
                  <wp:align>right</wp:align>
                </wp:positionH>
                <wp:positionV relativeFrom="paragraph">
                  <wp:posOffset>181610</wp:posOffset>
                </wp:positionV>
                <wp:extent cx="10058400" cy="3181350"/>
                <wp:effectExtent l="0" t="0" r="0" b="0"/>
                <wp:wrapNone/>
                <wp:docPr id="4" name="Forma livr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8400" cy="3181350"/>
                        </a:xfrm>
                        <a:custGeom>
                          <a:avLst/>
                          <a:gdLst>
                            <a:gd name="T0" fmla="*/ 3168 w 3168"/>
                            <a:gd name="T1" fmla="*/ 980 h 980"/>
                            <a:gd name="T2" fmla="*/ 3168 w 3168"/>
                            <a:gd name="T3" fmla="*/ 161 h 980"/>
                            <a:gd name="T4" fmla="*/ 0 w 3168"/>
                            <a:gd name="T5" fmla="*/ 176 h 980"/>
                            <a:gd name="T6" fmla="*/ 0 w 3168"/>
                            <a:gd name="T7" fmla="*/ 980 h 980"/>
                            <a:gd name="T8" fmla="*/ 3168 w 3168"/>
                            <a:gd name="T9" fmla="*/ 980 h 9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68" h="980">
                              <a:moveTo>
                                <a:pt x="3168" y="980"/>
                              </a:moveTo>
                              <a:cubicBezTo>
                                <a:pt x="3168" y="161"/>
                                <a:pt x="3168" y="161"/>
                                <a:pt x="3168" y="161"/>
                              </a:cubicBezTo>
                              <a:cubicBezTo>
                                <a:pt x="1659" y="0"/>
                                <a:pt x="601" y="93"/>
                                <a:pt x="0" y="176"/>
                              </a:cubicBezTo>
                              <a:cubicBezTo>
                                <a:pt x="0" y="980"/>
                                <a:pt x="0" y="980"/>
                                <a:pt x="0" y="980"/>
                              </a:cubicBezTo>
                              <a:lnTo>
                                <a:pt x="3168" y="9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C2D8F" id="Forma livre 6" o:spid="_x0000_s1026" style="position:absolute;margin-left:740.8pt;margin-top:14.3pt;width:11in;height:250.5pt;z-index:2516520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coordsize="3168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" path="m3168,980v,-819,,-819,,-819c1659,,601,93,,176,,980,,980,,980r3168,xe" fillcolor="#2e3640" stroked="f" strokecolor="#212120">
                <v:shadow color="#8c8682"/>
                <v:path arrowok="t" o:connecttype="custom" o:connectlocs="10058400,3181350;10058400,522650;0,571344;0,3181350;10058400,3181350" o:connectangles="0,0,0,0,0"/>
                <w10:wrap anchorx="page"/>
              </v:shape>
            </w:pict>
          </mc:Fallback>
        </mc:AlternateContent>
      </w:r>
    </w:p>
    <w:p w14:paraId="7F59AFFC" w14:textId="7159B5C3" w:rsidR="005728F1" w:rsidRPr="005728F1" w:rsidRDefault="005728F1" w:rsidP="005728F1"/>
    <w:p w14:paraId="4BD0628F" w14:textId="1461F74C" w:rsidR="005728F1" w:rsidRPr="005728F1" w:rsidRDefault="005728F1" w:rsidP="005728F1"/>
    <w:p w14:paraId="0D58CEF1" w14:textId="2307AD19" w:rsidR="005728F1" w:rsidRPr="005728F1" w:rsidRDefault="005728F1" w:rsidP="005728F1"/>
    <w:p w14:paraId="78885EBC" w14:textId="22A75D84" w:rsidR="005728F1" w:rsidRPr="005728F1" w:rsidRDefault="005728F1" w:rsidP="005728F1"/>
    <w:p w14:paraId="09BB5750" w14:textId="7311610A" w:rsidR="005728F1" w:rsidRPr="005728F1" w:rsidRDefault="005728F1" w:rsidP="005728F1"/>
    <w:p w14:paraId="7CC4B9AF" w14:textId="221474EC" w:rsidR="005728F1" w:rsidRPr="005728F1" w:rsidRDefault="005728F1" w:rsidP="005728F1"/>
    <w:p w14:paraId="05D64F70" w14:textId="09B23D07" w:rsidR="005728F1" w:rsidRPr="005728F1" w:rsidRDefault="005728F1" w:rsidP="005728F1"/>
    <w:p w14:paraId="15DBF802" w14:textId="32C61CA0" w:rsidR="005728F1" w:rsidRDefault="005728F1" w:rsidP="005728F1"/>
    <w:p w14:paraId="7544ECEE" w14:textId="70425940" w:rsidR="005728F1" w:rsidRDefault="005728F1" w:rsidP="005728F1"/>
    <w:p w14:paraId="3C66D094" w14:textId="4F5C9FFF" w:rsidR="005728F1" w:rsidRDefault="005728F1" w:rsidP="005728F1"/>
    <w:p w14:paraId="5A65AD54" w14:textId="027929A2" w:rsidR="00262009" w:rsidRDefault="00262009"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DCE7E8" wp14:editId="3D6698B3">
                <wp:simplePos x="0" y="0"/>
                <wp:positionH relativeFrom="column">
                  <wp:posOffset>5159829</wp:posOffset>
                </wp:positionH>
                <wp:positionV relativeFrom="paragraph">
                  <wp:posOffset>100421</wp:posOffset>
                </wp:positionV>
                <wp:extent cx="4039688" cy="718185"/>
                <wp:effectExtent l="0" t="0" r="0" b="5715"/>
                <wp:wrapNone/>
                <wp:docPr id="19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688" cy="718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3723E2" w14:textId="77777777" w:rsidR="006945D4" w:rsidRDefault="00484AB7" w:rsidP="006945D4">
                            <w:pPr>
                              <w:widowControl w:val="0"/>
                              <w:spacing w:line="480" w:lineRule="exact"/>
                              <w:jc w:val="center"/>
                              <w:rPr>
                                <w:rStyle w:val="CaracteredeTI2"/>
                                <w:color w:val="FFFFFF" w:themeColor="background1"/>
                                <w:sz w:val="52"/>
                                <w:szCs w:val="52"/>
                                <w:lang w:val="pt-BR" w:bidi="pt-BR"/>
                              </w:rPr>
                            </w:pPr>
                            <w:r w:rsidRPr="00484AB7">
                              <w:rPr>
                                <w:rStyle w:val="CaracteredeTI2"/>
                                <w:color w:val="FFFFFF" w:themeColor="background1"/>
                                <w:sz w:val="52"/>
                                <w:szCs w:val="52"/>
                                <w:lang w:val="pt-BR" w:bidi="pt-BR"/>
                              </w:rPr>
                              <w:t xml:space="preserve">Sistema </w:t>
                            </w:r>
                          </w:p>
                          <w:p w14:paraId="006FA14F" w14:textId="333A0DFB" w:rsidR="001D301F" w:rsidRPr="00484AB7" w:rsidRDefault="006945D4" w:rsidP="006945D4">
                            <w:pPr>
                              <w:widowControl w:val="0"/>
                              <w:spacing w:line="480" w:lineRule="exact"/>
                              <w:jc w:val="center"/>
                              <w:rPr>
                                <w:rFonts w:ascii="Arial" w:hAnsi="Arial" w:cs="Arial"/>
                                <w:color w:val="FFFFFE"/>
                                <w:w w:val="90"/>
                                <w:sz w:val="52"/>
                                <w:szCs w:val="52"/>
                                <w:lang w:val="es-ES"/>
                              </w:rPr>
                            </w:pPr>
                            <w:r>
                              <w:rPr>
                                <w:rStyle w:val="CaracteredeTI2"/>
                                <w:sz w:val="52"/>
                                <w:szCs w:val="52"/>
                                <w:lang w:val="pt-BR" w:bidi="pt-BR"/>
                              </w:rPr>
                              <w:t>Teste de Nivelamento</w:t>
                            </w:r>
                          </w:p>
                          <w:p w14:paraId="74D6DE5D" w14:textId="77777777" w:rsidR="00484AB7" w:rsidRDefault="00484AB7"/>
                        </w:txbxContent>
                      </wps:txbx>
                      <wps:bodyPr rot="0" vert="horz" wrap="square" lIns="36576" tIns="36576" rIns="36576" bIns="36576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E7E8" id="Caixa de texto 21" o:spid="_x0000_s1027" type="#_x0000_t202" style="position:absolute;margin-left:406.3pt;margin-top:7.9pt;width:318.1pt;height:56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" filled="f" fillcolor="#fffffe" stroked="f" strokecolor="#212120" insetpen="t">
                <v:textbox inset="2.88pt,2.88pt,2.88pt,2.88pt">
                  <w:txbxContent>
                    <w:p w14:paraId="553723E2" w14:textId="77777777" w:rsidR="006945D4" w:rsidRDefault="00484AB7" w:rsidP="006945D4">
                      <w:pPr>
                        <w:widowControl w:val="0"/>
                        <w:spacing w:line="480" w:lineRule="exact"/>
                        <w:jc w:val="center"/>
                        <w:rPr>
                          <w:rStyle w:val="CaracteredeTI2"/>
                          <w:color w:val="FFFFFF" w:themeColor="background1"/>
                          <w:sz w:val="52"/>
                          <w:szCs w:val="52"/>
                          <w:lang w:val="pt-BR" w:bidi="pt-BR"/>
                        </w:rPr>
                      </w:pPr>
                      <w:r w:rsidRPr="00484AB7">
                        <w:rPr>
                          <w:rStyle w:val="CaracteredeTI2"/>
                          <w:color w:val="FFFFFF" w:themeColor="background1"/>
                          <w:sz w:val="52"/>
                          <w:szCs w:val="52"/>
                          <w:lang w:val="pt-BR" w:bidi="pt-BR"/>
                        </w:rPr>
                        <w:t xml:space="preserve">Sistema </w:t>
                      </w:r>
                    </w:p>
                    <w:p w14:paraId="006FA14F" w14:textId="333A0DFB" w:rsidR="001D301F" w:rsidRPr="00484AB7" w:rsidRDefault="006945D4" w:rsidP="006945D4">
                      <w:pPr>
                        <w:widowControl w:val="0"/>
                        <w:spacing w:line="480" w:lineRule="exact"/>
                        <w:jc w:val="center"/>
                        <w:rPr>
                          <w:rFonts w:ascii="Arial" w:hAnsi="Arial" w:cs="Arial"/>
                          <w:color w:val="FFFFFE"/>
                          <w:w w:val="90"/>
                          <w:sz w:val="52"/>
                          <w:szCs w:val="52"/>
                          <w:lang w:val="es-ES"/>
                        </w:rPr>
                      </w:pPr>
                      <w:r>
                        <w:rPr>
                          <w:rStyle w:val="CaracteredeTI2"/>
                          <w:sz w:val="52"/>
                          <w:szCs w:val="52"/>
                          <w:lang w:val="pt-BR" w:bidi="pt-BR"/>
                        </w:rPr>
                        <w:t>Teste de Nivelamento</w:t>
                      </w:r>
                    </w:p>
                    <w:p w14:paraId="74D6DE5D" w14:textId="77777777" w:rsidR="00484AB7" w:rsidRDefault="00484AB7"/>
                  </w:txbxContent>
                </v:textbox>
              </v:shape>
            </w:pict>
          </mc:Fallback>
        </mc:AlternateContent>
      </w:r>
    </w:p>
    <w:p w14:paraId="39FC2637" w14:textId="77777777" w:rsidR="00262009" w:rsidRDefault="00262009" w:rsidP="00262009">
      <w:pPr>
        <w:jc w:val="right"/>
        <w:sectPr w:rsidR="00262009" w:rsidSect="00262009">
          <w:pgSz w:w="15840" w:h="20160" w:code="283"/>
          <w:pgMar w:top="360" w:right="360" w:bottom="360" w:left="360" w:header="360" w:footer="360" w:gutter="0"/>
          <w:cols w:space="720"/>
          <w:titlePg/>
          <w:docGrid w:linePitch="360"/>
        </w:sectPr>
      </w:pPr>
    </w:p>
    <w:p w14:paraId="491383AC" w14:textId="4AE85DC4" w:rsidR="00262009" w:rsidRPr="000D481B" w:rsidRDefault="000D481B" w:rsidP="000D481B">
      <w:pPr>
        <w:pBdr>
          <w:bottom w:val="single" w:sz="12" w:space="1" w:color="F0CDA1"/>
        </w:pBdr>
        <w:rPr>
          <w:rFonts w:ascii="Gotham" w:eastAsia="HGMaruGothicMPRO" w:hAnsi="Gotham"/>
          <w:color w:val="2E3649"/>
        </w:rPr>
      </w:pPr>
      <w:r w:rsidRPr="000D481B">
        <w:rPr>
          <w:rFonts w:ascii="Gotham" w:eastAsia="HGMaruGothicMPRO" w:hAnsi="Gotham"/>
          <w:b/>
          <w:color w:val="2E3649"/>
          <w:sz w:val="28"/>
        </w:rPr>
        <w:lastRenderedPageBreak/>
        <w:t>Introdução</w:t>
      </w:r>
    </w:p>
    <w:p w14:paraId="0CAF305C" w14:textId="77777777" w:rsidR="00262009" w:rsidRDefault="00262009" w:rsidP="00262009">
      <w:pPr>
        <w:rPr>
          <w:b/>
          <w:sz w:val="28"/>
        </w:rPr>
      </w:pPr>
    </w:p>
    <w:p w14:paraId="72EF6B74" w14:textId="77777777" w:rsidR="00400592" w:rsidRDefault="00400592" w:rsidP="00262009">
      <w:pPr>
        <w:rPr>
          <w:rFonts w:ascii="Arial" w:hAnsi="Arial" w:cs="Arial"/>
          <w:color w:val="202124"/>
          <w:shd w:val="clear" w:color="auto" w:fill="FFFFFF"/>
        </w:rPr>
      </w:pPr>
    </w:p>
    <w:p w14:paraId="38B60CDA" w14:textId="206D51A4" w:rsidR="00400592" w:rsidRPr="000D481B" w:rsidRDefault="00FA6491" w:rsidP="00400592">
      <w:pPr>
        <w:pBdr>
          <w:bottom w:val="single" w:sz="12" w:space="1" w:color="F0CDA1"/>
        </w:pBdr>
        <w:rPr>
          <w:rFonts w:ascii="Gotham" w:eastAsia="HGMaruGothicMPRO" w:hAnsi="Gotham"/>
          <w:color w:val="2E3649"/>
        </w:rPr>
      </w:pPr>
      <w:r>
        <w:rPr>
          <w:rFonts w:ascii="Gotham" w:eastAsia="HGMaruGothicMPRO" w:hAnsi="Gotham"/>
          <w:b/>
          <w:color w:val="2E3649"/>
          <w:sz w:val="28"/>
        </w:rPr>
        <w:t>Situação atual</w:t>
      </w:r>
    </w:p>
    <w:p w14:paraId="3A7E4478" w14:textId="77777777" w:rsidR="00400592" w:rsidRDefault="00400592" w:rsidP="00262009">
      <w:pPr>
        <w:rPr>
          <w:rFonts w:ascii="Arial" w:hAnsi="Arial" w:cs="Arial"/>
          <w:color w:val="202124"/>
          <w:shd w:val="clear" w:color="auto" w:fill="FFFFFF"/>
        </w:rPr>
      </w:pPr>
    </w:p>
    <w:p w14:paraId="6F047F3D" w14:textId="6AC75DBB" w:rsidR="00843DB8" w:rsidRDefault="00843DB8" w:rsidP="00157488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 xml:space="preserve">   </w:t>
      </w:r>
    </w:p>
    <w:p w14:paraId="489B59A3" w14:textId="77777777" w:rsidR="00402133" w:rsidRDefault="00402133" w:rsidP="00402133">
      <w:pPr>
        <w:rPr>
          <w:rFonts w:ascii="Arial" w:hAnsi="Arial" w:cs="Arial"/>
          <w:color w:val="202124"/>
          <w:shd w:val="clear" w:color="auto" w:fill="FFFFFF"/>
        </w:rPr>
      </w:pPr>
    </w:p>
    <w:p w14:paraId="0ACA93BE" w14:textId="77777777" w:rsidR="00402133" w:rsidRPr="000D481B" w:rsidRDefault="00402133" w:rsidP="00402133">
      <w:pPr>
        <w:pBdr>
          <w:bottom w:val="single" w:sz="12" w:space="1" w:color="F0CDA1"/>
        </w:pBdr>
        <w:rPr>
          <w:rFonts w:ascii="Gotham" w:eastAsia="HGMaruGothicMPRO" w:hAnsi="Gotham"/>
          <w:color w:val="2E3649"/>
        </w:rPr>
      </w:pPr>
      <w:r>
        <w:rPr>
          <w:rFonts w:ascii="Gotham" w:eastAsia="HGMaruGothicMPRO" w:hAnsi="Gotham"/>
          <w:b/>
          <w:color w:val="2E3649"/>
          <w:sz w:val="28"/>
        </w:rPr>
        <w:t>Justificativa</w:t>
      </w:r>
    </w:p>
    <w:p w14:paraId="1892851E" w14:textId="77777777" w:rsidR="00402133" w:rsidRDefault="00402133" w:rsidP="00402133">
      <w:pPr>
        <w:rPr>
          <w:rFonts w:ascii="Arial" w:hAnsi="Arial" w:cs="Arial"/>
          <w:color w:val="202124"/>
          <w:shd w:val="clear" w:color="auto" w:fill="FFFFFF"/>
        </w:rPr>
      </w:pPr>
    </w:p>
    <w:p w14:paraId="24A7F0E8" w14:textId="77777777" w:rsidR="00FA6491" w:rsidRPr="00267016" w:rsidRDefault="00FA6491" w:rsidP="00267016">
      <w:pPr>
        <w:pStyle w:val="NormalWeb"/>
        <w:shd w:val="clear" w:color="auto" w:fill="FFFFFF"/>
        <w:spacing w:before="0" w:beforeAutospacing="0" w:after="150" w:afterAutospacing="0" w:line="360" w:lineRule="atLeast"/>
        <w:jc w:val="both"/>
        <w:textAlignment w:val="baseline"/>
        <w:rPr>
          <w:rFonts w:ascii="Lato" w:hAnsi="Lato"/>
          <w:color w:val="333333"/>
          <w:sz w:val="21"/>
          <w:szCs w:val="21"/>
        </w:rPr>
      </w:pPr>
    </w:p>
    <w:p w14:paraId="59D1C7C0" w14:textId="60BE0F13" w:rsidR="00FA6491" w:rsidRPr="000D481B" w:rsidRDefault="006945D4" w:rsidP="00FA6491">
      <w:pPr>
        <w:pBdr>
          <w:bottom w:val="single" w:sz="12" w:space="1" w:color="F0CDA1"/>
        </w:pBdr>
        <w:rPr>
          <w:rFonts w:ascii="Gotham" w:eastAsia="HGMaruGothicMPRO" w:hAnsi="Gotham"/>
          <w:color w:val="2E3649"/>
        </w:rPr>
      </w:pPr>
      <w:r>
        <w:rPr>
          <w:rFonts w:ascii="Gotham" w:eastAsia="HGMaruGothicMPRO" w:hAnsi="Gotham"/>
          <w:b/>
          <w:color w:val="2E3649"/>
          <w:sz w:val="28"/>
        </w:rPr>
        <w:t>Requisitos Mínimos</w:t>
      </w:r>
    </w:p>
    <w:p w14:paraId="5FE8F7ED" w14:textId="77777777" w:rsidR="00FA6491" w:rsidRDefault="00FA6491" w:rsidP="00FA6491">
      <w:pPr>
        <w:rPr>
          <w:rFonts w:ascii="Arial" w:hAnsi="Arial" w:cs="Arial"/>
          <w:color w:val="202124"/>
          <w:shd w:val="clear" w:color="auto" w:fill="FFFFFF"/>
        </w:rPr>
      </w:pPr>
    </w:p>
    <w:p w14:paraId="64B051BA" w14:textId="77777777" w:rsidR="008C36F0" w:rsidRPr="00267016" w:rsidRDefault="008C36F0" w:rsidP="00267016">
      <w:pPr>
        <w:pStyle w:val="NormalWeb"/>
        <w:shd w:val="clear" w:color="auto" w:fill="FFFFFF"/>
        <w:spacing w:before="0" w:beforeAutospacing="0" w:after="150" w:afterAutospacing="0" w:line="360" w:lineRule="atLeast"/>
        <w:jc w:val="both"/>
        <w:textAlignment w:val="baseline"/>
        <w:rPr>
          <w:rFonts w:ascii="Lato" w:hAnsi="Lato"/>
          <w:color w:val="333333"/>
          <w:sz w:val="21"/>
          <w:szCs w:val="21"/>
        </w:rPr>
      </w:pPr>
    </w:p>
    <w:p w14:paraId="5B3C2E33" w14:textId="027AA3BE" w:rsidR="008C36F0" w:rsidRPr="000D481B" w:rsidRDefault="006945D4" w:rsidP="008C36F0">
      <w:pPr>
        <w:pBdr>
          <w:bottom w:val="single" w:sz="12" w:space="1" w:color="F0CDA1"/>
        </w:pBdr>
        <w:rPr>
          <w:rFonts w:ascii="Gotham" w:eastAsia="HGMaruGothicMPRO" w:hAnsi="Gotham"/>
          <w:color w:val="2E3649"/>
        </w:rPr>
      </w:pPr>
      <w:r>
        <w:rPr>
          <w:rFonts w:ascii="Gotham" w:eastAsia="HGMaruGothicMPRO" w:hAnsi="Gotham"/>
          <w:b/>
          <w:color w:val="2E3649"/>
          <w:sz w:val="28"/>
        </w:rPr>
        <w:t>Arquitetura</w:t>
      </w:r>
    </w:p>
    <w:p w14:paraId="2EC54E5E" w14:textId="77777777" w:rsidR="008C36F0" w:rsidRDefault="008C36F0" w:rsidP="008C36F0">
      <w:pPr>
        <w:rPr>
          <w:rFonts w:ascii="Arial" w:hAnsi="Arial" w:cs="Arial"/>
          <w:color w:val="202124"/>
          <w:shd w:val="clear" w:color="auto" w:fill="FFFFFF"/>
        </w:rPr>
      </w:pPr>
    </w:p>
    <w:p w14:paraId="43B45175" w14:textId="77777777" w:rsidR="00FA6491" w:rsidRPr="00267016" w:rsidRDefault="00FA6491" w:rsidP="00267016">
      <w:pPr>
        <w:pStyle w:val="NormalWeb"/>
        <w:shd w:val="clear" w:color="auto" w:fill="FFFFFF"/>
        <w:spacing w:before="0" w:beforeAutospacing="0" w:after="150" w:afterAutospacing="0" w:line="360" w:lineRule="atLeast"/>
        <w:jc w:val="both"/>
        <w:textAlignment w:val="baseline"/>
        <w:rPr>
          <w:rFonts w:ascii="Lato" w:hAnsi="Lato"/>
          <w:color w:val="333333"/>
          <w:sz w:val="21"/>
          <w:szCs w:val="21"/>
        </w:rPr>
      </w:pPr>
    </w:p>
    <w:p w14:paraId="77A5D662" w14:textId="13BA70CA" w:rsidR="00FA6491" w:rsidRPr="000D481B" w:rsidRDefault="00FA6491" w:rsidP="00FA6491">
      <w:pPr>
        <w:pBdr>
          <w:bottom w:val="single" w:sz="12" w:space="1" w:color="F0CDA1"/>
        </w:pBdr>
        <w:rPr>
          <w:rFonts w:ascii="Gotham" w:eastAsia="HGMaruGothicMPRO" w:hAnsi="Gotham"/>
          <w:color w:val="2E3649"/>
        </w:rPr>
      </w:pPr>
      <w:r>
        <w:rPr>
          <w:rFonts w:ascii="Gotham" w:eastAsia="HGMaruGothicMPRO" w:hAnsi="Gotham"/>
          <w:b/>
          <w:color w:val="2E3649"/>
          <w:sz w:val="28"/>
        </w:rPr>
        <w:t xml:space="preserve">Descrição do </w:t>
      </w:r>
      <w:r w:rsidR="00931F42">
        <w:rPr>
          <w:rFonts w:ascii="Gotham" w:eastAsia="HGMaruGothicMPRO" w:hAnsi="Gotham"/>
          <w:b/>
          <w:color w:val="2E3649"/>
          <w:sz w:val="28"/>
        </w:rPr>
        <w:t>p</w:t>
      </w:r>
      <w:r>
        <w:rPr>
          <w:rFonts w:ascii="Gotham" w:eastAsia="HGMaruGothicMPRO" w:hAnsi="Gotham"/>
          <w:b/>
          <w:color w:val="2E3649"/>
          <w:sz w:val="28"/>
        </w:rPr>
        <w:t>rojeto</w:t>
      </w:r>
    </w:p>
    <w:p w14:paraId="301E687C" w14:textId="77777777" w:rsidR="00FA6491" w:rsidRDefault="00FA6491" w:rsidP="00FA6491">
      <w:pPr>
        <w:rPr>
          <w:rFonts w:ascii="Arial" w:hAnsi="Arial" w:cs="Arial"/>
          <w:color w:val="202124"/>
          <w:shd w:val="clear" w:color="auto" w:fill="FFFFFF"/>
        </w:rPr>
      </w:pPr>
    </w:p>
    <w:p w14:paraId="32CFD35F" w14:textId="77777777" w:rsidR="00267016" w:rsidRPr="00267016" w:rsidRDefault="00267016" w:rsidP="00267016">
      <w:pPr>
        <w:pStyle w:val="NormalWeb"/>
        <w:shd w:val="clear" w:color="auto" w:fill="FFFFFF"/>
        <w:spacing w:before="0" w:beforeAutospacing="0" w:after="150" w:afterAutospacing="0" w:line="360" w:lineRule="atLeast"/>
        <w:jc w:val="both"/>
        <w:textAlignment w:val="baseline"/>
        <w:rPr>
          <w:rFonts w:ascii="Lato" w:hAnsi="Lato"/>
          <w:color w:val="333333"/>
          <w:sz w:val="21"/>
          <w:szCs w:val="21"/>
        </w:rPr>
      </w:pPr>
    </w:p>
    <w:p w14:paraId="69ECAE83" w14:textId="58C2ABB4" w:rsidR="00267016" w:rsidRPr="000D481B" w:rsidRDefault="006945D4" w:rsidP="00267016">
      <w:pPr>
        <w:pBdr>
          <w:bottom w:val="single" w:sz="12" w:space="1" w:color="F0CDA1"/>
        </w:pBdr>
        <w:rPr>
          <w:rFonts w:ascii="Gotham" w:eastAsia="HGMaruGothicMPRO" w:hAnsi="Gotham"/>
          <w:color w:val="2E3649"/>
        </w:rPr>
      </w:pPr>
      <w:r>
        <w:rPr>
          <w:rFonts w:ascii="Gotham" w:eastAsia="HGMaruGothicMPRO" w:hAnsi="Gotham"/>
          <w:b/>
          <w:color w:val="2E3649"/>
          <w:sz w:val="28"/>
        </w:rPr>
        <w:t>Cronograma</w:t>
      </w:r>
    </w:p>
    <w:p w14:paraId="2DC316F7" w14:textId="44E57C66" w:rsidR="00267016" w:rsidRDefault="00267016" w:rsidP="00267016">
      <w:pPr>
        <w:pStyle w:val="NormalWeb"/>
        <w:shd w:val="clear" w:color="auto" w:fill="FFFFFF"/>
        <w:spacing w:before="0" w:beforeAutospacing="0" w:after="150" w:afterAutospacing="0" w:line="360" w:lineRule="atLeast"/>
        <w:jc w:val="both"/>
        <w:textAlignment w:val="baseline"/>
        <w:rPr>
          <w:rFonts w:ascii="Lato" w:hAnsi="Lato"/>
          <w:color w:val="333333"/>
          <w:sz w:val="21"/>
          <w:szCs w:val="21"/>
        </w:rPr>
      </w:pP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  <w:tblDescription w:val="Insira a forma de pagamento, o número do cheque e o trabalho nesta tabela"/>
      </w:tblPr>
      <w:tblGrid>
        <w:gridCol w:w="5079"/>
        <w:gridCol w:w="2452"/>
        <w:gridCol w:w="2452"/>
        <w:gridCol w:w="2449"/>
      </w:tblGrid>
      <w:tr w:rsidR="006945D4" w:rsidRPr="00EF196E" w14:paraId="07198E57" w14:textId="31805A1E" w:rsidTr="006945D4">
        <w:trPr>
          <w:cantSplit/>
          <w:trHeight w:val="518"/>
          <w:jc w:val="center"/>
        </w:trPr>
        <w:tc>
          <w:tcPr>
            <w:tcW w:w="2043" w:type="pct"/>
            <w:shd w:val="clear" w:color="auto" w:fill="2E3649"/>
            <w:vAlign w:val="center"/>
          </w:tcPr>
          <w:p w14:paraId="658CA654" w14:textId="1E93D24E" w:rsidR="006945D4" w:rsidRPr="00EF196E" w:rsidRDefault="006945D4" w:rsidP="009718CD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Atividade</w:t>
            </w:r>
          </w:p>
        </w:tc>
        <w:tc>
          <w:tcPr>
            <w:tcW w:w="986" w:type="pct"/>
            <w:shd w:val="clear" w:color="auto" w:fill="2E3649"/>
            <w:vAlign w:val="center"/>
          </w:tcPr>
          <w:p w14:paraId="5FD5D655" w14:textId="66CE3479" w:rsidR="006945D4" w:rsidRPr="00EF196E" w:rsidRDefault="006945D4" w:rsidP="009718CD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Prazo</w:t>
            </w:r>
          </w:p>
        </w:tc>
        <w:tc>
          <w:tcPr>
            <w:tcW w:w="986" w:type="pct"/>
            <w:shd w:val="clear" w:color="auto" w:fill="2E3649"/>
            <w:vAlign w:val="center"/>
          </w:tcPr>
          <w:p w14:paraId="6BFA0982" w14:textId="3BF35CB5" w:rsidR="006945D4" w:rsidRDefault="006945D4" w:rsidP="006945D4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Início</w:t>
            </w:r>
          </w:p>
        </w:tc>
        <w:tc>
          <w:tcPr>
            <w:tcW w:w="985" w:type="pct"/>
            <w:shd w:val="clear" w:color="auto" w:fill="2E3649"/>
            <w:vAlign w:val="center"/>
          </w:tcPr>
          <w:p w14:paraId="240DFAA1" w14:textId="5FAE9978" w:rsidR="006945D4" w:rsidRDefault="006945D4" w:rsidP="006945D4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TÉRMINO</w:t>
            </w:r>
          </w:p>
        </w:tc>
      </w:tr>
      <w:tr w:rsidR="006945D4" w:rsidRPr="00EF196E" w14:paraId="7596A06D" w14:textId="4754C223" w:rsidTr="006945D4">
        <w:trPr>
          <w:cantSplit/>
          <w:trHeight w:val="518"/>
          <w:jc w:val="center"/>
        </w:trPr>
        <w:tc>
          <w:tcPr>
            <w:tcW w:w="2043" w:type="pct"/>
            <w:shd w:val="clear" w:color="auto" w:fill="auto"/>
            <w:vAlign w:val="center"/>
          </w:tcPr>
          <w:p w14:paraId="7A764C42" w14:textId="5869E052" w:rsidR="006945D4" w:rsidRPr="00EF196E" w:rsidRDefault="006945D4" w:rsidP="009718CD">
            <w:pPr>
              <w:pStyle w:val="Centralizado"/>
              <w:rPr>
                <w:lang w:val="pt-BR"/>
              </w:rPr>
            </w:pPr>
          </w:p>
        </w:tc>
        <w:tc>
          <w:tcPr>
            <w:tcW w:w="986" w:type="pct"/>
            <w:shd w:val="clear" w:color="auto" w:fill="auto"/>
            <w:vAlign w:val="center"/>
          </w:tcPr>
          <w:p w14:paraId="27588A12" w14:textId="3D148CC9" w:rsidR="006945D4" w:rsidRPr="0039337F" w:rsidRDefault="006945D4" w:rsidP="009718CD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986" w:type="pct"/>
          </w:tcPr>
          <w:p w14:paraId="5B4AF9F0" w14:textId="77777777" w:rsidR="006945D4" w:rsidRPr="006945D4" w:rsidRDefault="006945D4" w:rsidP="006945D4">
            <w:pPr>
              <w:pStyle w:val="Cabealhosdecolunas"/>
              <w:rPr>
                <w:lang w:val="pt-BR"/>
              </w:rPr>
            </w:pPr>
          </w:p>
        </w:tc>
        <w:tc>
          <w:tcPr>
            <w:tcW w:w="985" w:type="pct"/>
          </w:tcPr>
          <w:p w14:paraId="19A895C7" w14:textId="77777777" w:rsidR="006945D4" w:rsidRPr="006945D4" w:rsidRDefault="006945D4" w:rsidP="006945D4">
            <w:pPr>
              <w:pStyle w:val="Cabealhosdecolunas"/>
              <w:rPr>
                <w:lang w:val="pt-BR"/>
              </w:rPr>
            </w:pPr>
          </w:p>
        </w:tc>
      </w:tr>
      <w:tr w:rsidR="006945D4" w:rsidRPr="00EF196E" w14:paraId="7E3ECB54" w14:textId="09D28119" w:rsidTr="006945D4">
        <w:trPr>
          <w:cantSplit/>
          <w:trHeight w:val="518"/>
          <w:jc w:val="center"/>
        </w:trPr>
        <w:tc>
          <w:tcPr>
            <w:tcW w:w="2043" w:type="pct"/>
            <w:shd w:val="clear" w:color="auto" w:fill="auto"/>
            <w:vAlign w:val="center"/>
          </w:tcPr>
          <w:p w14:paraId="3FF3DED4" w14:textId="03061182" w:rsidR="006945D4" w:rsidRDefault="006945D4" w:rsidP="009718CD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986" w:type="pct"/>
            <w:shd w:val="clear" w:color="auto" w:fill="auto"/>
            <w:vAlign w:val="center"/>
          </w:tcPr>
          <w:p w14:paraId="09B84BC0" w14:textId="787A3311" w:rsidR="006945D4" w:rsidRPr="0039337F" w:rsidRDefault="006945D4" w:rsidP="009718CD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986" w:type="pct"/>
          </w:tcPr>
          <w:p w14:paraId="58E1A869" w14:textId="77777777" w:rsidR="006945D4" w:rsidRPr="0039337F" w:rsidRDefault="006945D4" w:rsidP="009718CD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985" w:type="pct"/>
          </w:tcPr>
          <w:p w14:paraId="6BAF437E" w14:textId="77777777" w:rsidR="006945D4" w:rsidRPr="0039337F" w:rsidRDefault="006945D4" w:rsidP="009718CD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</w:tr>
    </w:tbl>
    <w:p w14:paraId="60C4641B" w14:textId="77777777" w:rsidR="001B4497" w:rsidRPr="00267016" w:rsidRDefault="001B4497" w:rsidP="001B4497">
      <w:pPr>
        <w:pStyle w:val="NormalWeb"/>
        <w:shd w:val="clear" w:color="auto" w:fill="FFFFFF"/>
        <w:spacing w:before="0" w:beforeAutospacing="0" w:after="150" w:afterAutospacing="0" w:line="360" w:lineRule="atLeast"/>
        <w:jc w:val="both"/>
        <w:textAlignment w:val="baseline"/>
        <w:rPr>
          <w:rFonts w:ascii="Lato" w:hAnsi="Lato"/>
          <w:color w:val="333333"/>
          <w:sz w:val="21"/>
          <w:szCs w:val="21"/>
        </w:rPr>
      </w:pPr>
    </w:p>
    <w:p w14:paraId="69413FA4" w14:textId="0D46E09E" w:rsidR="001B4497" w:rsidRPr="000D481B" w:rsidRDefault="006945D4" w:rsidP="001B4497">
      <w:pPr>
        <w:pBdr>
          <w:bottom w:val="single" w:sz="12" w:space="1" w:color="F0CDA1"/>
        </w:pBdr>
        <w:rPr>
          <w:rFonts w:ascii="Gotham" w:eastAsia="HGMaruGothicMPRO" w:hAnsi="Gotham"/>
          <w:color w:val="2E3649"/>
        </w:rPr>
      </w:pPr>
      <w:r>
        <w:rPr>
          <w:rFonts w:ascii="Gotham" w:eastAsia="HGMaruGothicMPRO" w:hAnsi="Gotham"/>
          <w:b/>
          <w:color w:val="2E3649"/>
          <w:sz w:val="28"/>
        </w:rPr>
        <w:t>Ferramentas</w:t>
      </w:r>
    </w:p>
    <w:p w14:paraId="07335CA2" w14:textId="77777777" w:rsidR="001B4497" w:rsidRDefault="001B4497" w:rsidP="001B4497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  <w:tblDescription w:val="Insira a forma de pagamento, o número do cheque e o trabalho nesta tabela"/>
      </w:tblPr>
      <w:tblGrid>
        <w:gridCol w:w="6326"/>
        <w:gridCol w:w="3053"/>
        <w:gridCol w:w="3053"/>
      </w:tblGrid>
      <w:tr w:rsidR="006945D4" w:rsidRPr="00EF196E" w14:paraId="4E33D6B3" w14:textId="77777777" w:rsidTr="006945D4">
        <w:trPr>
          <w:cantSplit/>
          <w:trHeight w:val="518"/>
          <w:jc w:val="center"/>
        </w:trPr>
        <w:tc>
          <w:tcPr>
            <w:tcW w:w="2544" w:type="pct"/>
            <w:shd w:val="clear" w:color="auto" w:fill="2E3649"/>
            <w:vAlign w:val="center"/>
          </w:tcPr>
          <w:p w14:paraId="62274593" w14:textId="2C1BD687" w:rsidR="006945D4" w:rsidRPr="00EF196E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Ferramenta</w:t>
            </w:r>
          </w:p>
        </w:tc>
        <w:tc>
          <w:tcPr>
            <w:tcW w:w="1228" w:type="pct"/>
            <w:shd w:val="clear" w:color="auto" w:fill="2E3649"/>
            <w:vAlign w:val="center"/>
          </w:tcPr>
          <w:p w14:paraId="17A50FC4" w14:textId="449408B6" w:rsidR="006945D4" w:rsidRPr="00EF196E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Versão</w:t>
            </w:r>
          </w:p>
        </w:tc>
        <w:tc>
          <w:tcPr>
            <w:tcW w:w="1228" w:type="pct"/>
            <w:shd w:val="clear" w:color="auto" w:fill="2E3649"/>
            <w:vAlign w:val="center"/>
          </w:tcPr>
          <w:p w14:paraId="325A933E" w14:textId="34677F86" w:rsidR="006945D4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</w:tr>
      <w:tr w:rsidR="006945D4" w:rsidRPr="00EF196E" w14:paraId="31B319C3" w14:textId="77777777" w:rsidTr="006945D4">
        <w:trPr>
          <w:cantSplit/>
          <w:trHeight w:val="518"/>
          <w:jc w:val="center"/>
        </w:trPr>
        <w:tc>
          <w:tcPr>
            <w:tcW w:w="2544" w:type="pct"/>
            <w:shd w:val="clear" w:color="auto" w:fill="auto"/>
            <w:vAlign w:val="center"/>
          </w:tcPr>
          <w:p w14:paraId="35C07CB3" w14:textId="77777777" w:rsidR="006945D4" w:rsidRPr="00EF196E" w:rsidRDefault="006945D4" w:rsidP="00CD3DA3">
            <w:pPr>
              <w:pStyle w:val="Centralizado"/>
              <w:rPr>
                <w:lang w:val="pt-BR"/>
              </w:rPr>
            </w:pPr>
          </w:p>
        </w:tc>
        <w:tc>
          <w:tcPr>
            <w:tcW w:w="1228" w:type="pct"/>
            <w:shd w:val="clear" w:color="auto" w:fill="auto"/>
            <w:vAlign w:val="center"/>
          </w:tcPr>
          <w:p w14:paraId="347CB98B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1228" w:type="pct"/>
          </w:tcPr>
          <w:p w14:paraId="2FE6CD28" w14:textId="77777777" w:rsidR="006945D4" w:rsidRPr="006945D4" w:rsidRDefault="006945D4" w:rsidP="00CD3DA3">
            <w:pPr>
              <w:pStyle w:val="Cabealhosdecolunas"/>
              <w:rPr>
                <w:lang w:val="pt-BR"/>
              </w:rPr>
            </w:pPr>
          </w:p>
        </w:tc>
      </w:tr>
      <w:tr w:rsidR="006945D4" w:rsidRPr="00EF196E" w14:paraId="57EAF192" w14:textId="77777777" w:rsidTr="006945D4">
        <w:trPr>
          <w:cantSplit/>
          <w:trHeight w:val="518"/>
          <w:jc w:val="center"/>
        </w:trPr>
        <w:tc>
          <w:tcPr>
            <w:tcW w:w="2544" w:type="pct"/>
            <w:shd w:val="clear" w:color="auto" w:fill="auto"/>
            <w:vAlign w:val="center"/>
          </w:tcPr>
          <w:p w14:paraId="258C995B" w14:textId="77777777" w:rsidR="006945D4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1228" w:type="pct"/>
            <w:shd w:val="clear" w:color="auto" w:fill="auto"/>
            <w:vAlign w:val="center"/>
          </w:tcPr>
          <w:p w14:paraId="1DE3F8F3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1228" w:type="pct"/>
          </w:tcPr>
          <w:p w14:paraId="4DD2414B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</w:tr>
    </w:tbl>
    <w:p w14:paraId="58864237" w14:textId="77777777" w:rsidR="006945D4" w:rsidRDefault="006945D4" w:rsidP="008C36F0">
      <w:pPr>
        <w:pBdr>
          <w:bottom w:val="single" w:sz="12" w:space="1" w:color="F0CDA1"/>
        </w:pBdr>
        <w:rPr>
          <w:rFonts w:ascii="Gotham" w:eastAsia="HGMaruGothicMPRO" w:hAnsi="Gotham"/>
          <w:b/>
          <w:color w:val="2E3649"/>
          <w:sz w:val="28"/>
        </w:rPr>
      </w:pPr>
    </w:p>
    <w:p w14:paraId="73C4DB8A" w14:textId="77777777" w:rsidR="006945D4" w:rsidRDefault="006945D4" w:rsidP="008C36F0">
      <w:pPr>
        <w:pBdr>
          <w:bottom w:val="single" w:sz="12" w:space="1" w:color="F0CDA1"/>
        </w:pBdr>
        <w:rPr>
          <w:rFonts w:ascii="Gotham" w:eastAsia="HGMaruGothicMPRO" w:hAnsi="Gotham"/>
          <w:b/>
          <w:color w:val="2E3649"/>
          <w:sz w:val="28"/>
        </w:rPr>
      </w:pPr>
    </w:p>
    <w:p w14:paraId="540E86C6" w14:textId="1C2B4079" w:rsidR="008C36F0" w:rsidRPr="000D481B" w:rsidRDefault="006945D4" w:rsidP="008C36F0">
      <w:pPr>
        <w:pBdr>
          <w:bottom w:val="single" w:sz="12" w:space="1" w:color="F0CDA1"/>
        </w:pBdr>
        <w:rPr>
          <w:rFonts w:ascii="Gotham" w:eastAsia="HGMaruGothicMPRO" w:hAnsi="Gotham"/>
          <w:color w:val="2E3649"/>
        </w:rPr>
      </w:pPr>
      <w:r>
        <w:rPr>
          <w:rFonts w:ascii="Gotham" w:eastAsia="HGMaruGothicMPRO" w:hAnsi="Gotham"/>
          <w:b/>
          <w:color w:val="2E3649"/>
          <w:sz w:val="28"/>
        </w:rPr>
        <w:t>Stakeholders</w:t>
      </w:r>
    </w:p>
    <w:p w14:paraId="4C55338B" w14:textId="77777777" w:rsidR="008C36F0" w:rsidRDefault="008C36F0" w:rsidP="008C36F0">
      <w:pPr>
        <w:rPr>
          <w:rFonts w:ascii="Arial" w:hAnsi="Arial" w:cs="Arial"/>
          <w:color w:val="202124"/>
          <w:shd w:val="clear" w:color="auto" w:fill="FFFFFF"/>
        </w:rPr>
      </w:pPr>
    </w:p>
    <w:p w14:paraId="7BA73E9F" w14:textId="77777777" w:rsidR="008C36F0" w:rsidRDefault="008C36F0" w:rsidP="008C36F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  <w:tblDescription w:val="Insira a forma de pagamento, o número do cheque e o trabalho nesta tabela"/>
      </w:tblPr>
      <w:tblGrid>
        <w:gridCol w:w="6326"/>
        <w:gridCol w:w="3053"/>
        <w:gridCol w:w="3053"/>
      </w:tblGrid>
      <w:tr w:rsidR="006945D4" w:rsidRPr="00EF196E" w14:paraId="3286725A" w14:textId="77777777" w:rsidTr="00CD3DA3">
        <w:trPr>
          <w:cantSplit/>
          <w:trHeight w:val="518"/>
          <w:jc w:val="center"/>
        </w:trPr>
        <w:tc>
          <w:tcPr>
            <w:tcW w:w="2544" w:type="pct"/>
            <w:shd w:val="clear" w:color="auto" w:fill="2E3649"/>
            <w:vAlign w:val="center"/>
          </w:tcPr>
          <w:p w14:paraId="6507EDF4" w14:textId="29DB08E2" w:rsidR="006945D4" w:rsidRPr="00EF196E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1228" w:type="pct"/>
            <w:shd w:val="clear" w:color="auto" w:fill="2E3649"/>
            <w:vAlign w:val="center"/>
          </w:tcPr>
          <w:p w14:paraId="7C408713" w14:textId="33AEC0AE" w:rsidR="006945D4" w:rsidRPr="00EF196E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CARGO</w:t>
            </w:r>
          </w:p>
        </w:tc>
        <w:tc>
          <w:tcPr>
            <w:tcW w:w="1228" w:type="pct"/>
            <w:shd w:val="clear" w:color="auto" w:fill="2E3649"/>
            <w:vAlign w:val="center"/>
          </w:tcPr>
          <w:p w14:paraId="528AD126" w14:textId="08F65B33" w:rsidR="006945D4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OBSERVAÇÃO</w:t>
            </w:r>
          </w:p>
        </w:tc>
      </w:tr>
      <w:tr w:rsidR="006945D4" w:rsidRPr="00EF196E" w14:paraId="2D036548" w14:textId="77777777" w:rsidTr="00CD3DA3">
        <w:trPr>
          <w:cantSplit/>
          <w:trHeight w:val="518"/>
          <w:jc w:val="center"/>
        </w:trPr>
        <w:tc>
          <w:tcPr>
            <w:tcW w:w="2544" w:type="pct"/>
            <w:shd w:val="clear" w:color="auto" w:fill="auto"/>
            <w:vAlign w:val="center"/>
          </w:tcPr>
          <w:p w14:paraId="6ADDAE79" w14:textId="77777777" w:rsidR="006945D4" w:rsidRPr="00EF196E" w:rsidRDefault="006945D4" w:rsidP="00CD3DA3">
            <w:pPr>
              <w:pStyle w:val="Centralizado"/>
              <w:rPr>
                <w:lang w:val="pt-BR"/>
              </w:rPr>
            </w:pPr>
          </w:p>
        </w:tc>
        <w:tc>
          <w:tcPr>
            <w:tcW w:w="1228" w:type="pct"/>
            <w:shd w:val="clear" w:color="auto" w:fill="auto"/>
            <w:vAlign w:val="center"/>
          </w:tcPr>
          <w:p w14:paraId="557B589C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1228" w:type="pct"/>
          </w:tcPr>
          <w:p w14:paraId="78032DDD" w14:textId="77777777" w:rsidR="006945D4" w:rsidRPr="006945D4" w:rsidRDefault="006945D4" w:rsidP="00CD3DA3">
            <w:pPr>
              <w:pStyle w:val="Cabealhosdecolunas"/>
              <w:rPr>
                <w:lang w:val="pt-BR"/>
              </w:rPr>
            </w:pPr>
          </w:p>
        </w:tc>
      </w:tr>
      <w:tr w:rsidR="006945D4" w:rsidRPr="00EF196E" w14:paraId="60B577D3" w14:textId="77777777" w:rsidTr="00CD3DA3">
        <w:trPr>
          <w:cantSplit/>
          <w:trHeight w:val="518"/>
          <w:jc w:val="center"/>
        </w:trPr>
        <w:tc>
          <w:tcPr>
            <w:tcW w:w="2544" w:type="pct"/>
            <w:shd w:val="clear" w:color="auto" w:fill="auto"/>
            <w:vAlign w:val="center"/>
          </w:tcPr>
          <w:p w14:paraId="76514781" w14:textId="77777777" w:rsidR="006945D4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1228" w:type="pct"/>
            <w:shd w:val="clear" w:color="auto" w:fill="auto"/>
            <w:vAlign w:val="center"/>
          </w:tcPr>
          <w:p w14:paraId="27312397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1228" w:type="pct"/>
          </w:tcPr>
          <w:p w14:paraId="232F17EC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</w:tr>
      <w:tr w:rsidR="006945D4" w:rsidRPr="00EF196E" w14:paraId="481DC6FA" w14:textId="77777777" w:rsidTr="00CD3DA3">
        <w:trPr>
          <w:cantSplit/>
          <w:trHeight w:val="518"/>
          <w:jc w:val="center"/>
        </w:trPr>
        <w:tc>
          <w:tcPr>
            <w:tcW w:w="2544" w:type="pct"/>
            <w:shd w:val="clear" w:color="auto" w:fill="auto"/>
            <w:vAlign w:val="center"/>
          </w:tcPr>
          <w:p w14:paraId="2CC2B13F" w14:textId="77777777" w:rsidR="006945D4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1228" w:type="pct"/>
            <w:shd w:val="clear" w:color="auto" w:fill="auto"/>
            <w:vAlign w:val="center"/>
          </w:tcPr>
          <w:p w14:paraId="44167E53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1228" w:type="pct"/>
          </w:tcPr>
          <w:p w14:paraId="2DF91816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</w:tr>
    </w:tbl>
    <w:p w14:paraId="1E01F5DB" w14:textId="11462791" w:rsidR="00FD6818" w:rsidRDefault="00FD6818" w:rsidP="00FD6818">
      <w:pPr>
        <w:pStyle w:val="NormalWeb"/>
        <w:shd w:val="clear" w:color="auto" w:fill="FFFFFF"/>
        <w:spacing w:before="0" w:beforeAutospacing="0" w:after="150" w:afterAutospacing="0" w:line="360" w:lineRule="atLeast"/>
        <w:jc w:val="both"/>
        <w:textAlignment w:val="baseline"/>
        <w:rPr>
          <w:rFonts w:ascii="Lato" w:hAnsi="Lato"/>
          <w:color w:val="333333"/>
          <w:sz w:val="21"/>
          <w:szCs w:val="21"/>
        </w:rPr>
      </w:pPr>
    </w:p>
    <w:p w14:paraId="4B689BA0" w14:textId="77777777" w:rsidR="006945D4" w:rsidRPr="00267016" w:rsidRDefault="006945D4" w:rsidP="00FD6818">
      <w:pPr>
        <w:pStyle w:val="NormalWeb"/>
        <w:shd w:val="clear" w:color="auto" w:fill="FFFFFF"/>
        <w:spacing w:before="0" w:beforeAutospacing="0" w:after="150" w:afterAutospacing="0" w:line="360" w:lineRule="atLeast"/>
        <w:jc w:val="both"/>
        <w:textAlignment w:val="baseline"/>
        <w:rPr>
          <w:rFonts w:ascii="Lato" w:hAnsi="Lato"/>
          <w:color w:val="333333"/>
          <w:sz w:val="21"/>
          <w:szCs w:val="21"/>
        </w:rPr>
      </w:pPr>
    </w:p>
    <w:p w14:paraId="02333DE4" w14:textId="77777777" w:rsidR="006945D4" w:rsidRDefault="006945D4" w:rsidP="00FD6818">
      <w:pPr>
        <w:pBdr>
          <w:bottom w:val="single" w:sz="12" w:space="1" w:color="F0CDA1"/>
        </w:pBdr>
        <w:rPr>
          <w:rFonts w:ascii="Gotham" w:eastAsia="HGMaruGothicMPRO" w:hAnsi="Gotham"/>
          <w:b/>
          <w:color w:val="2E3649"/>
          <w:sz w:val="28"/>
        </w:rPr>
        <w:sectPr w:rsidR="006945D4" w:rsidSect="00262009">
          <w:pgSz w:w="15840" w:h="20160" w:code="283"/>
          <w:pgMar w:top="1417" w:right="1701" w:bottom="1417" w:left="1701" w:header="360" w:footer="360" w:gutter="0"/>
          <w:cols w:space="720"/>
          <w:titlePg/>
          <w:docGrid w:linePitch="360"/>
        </w:sectPr>
      </w:pPr>
    </w:p>
    <w:p w14:paraId="4C41A128" w14:textId="07271A93" w:rsidR="00FD6818" w:rsidRPr="000D481B" w:rsidRDefault="006945D4" w:rsidP="00FD6818">
      <w:pPr>
        <w:pBdr>
          <w:bottom w:val="single" w:sz="12" w:space="1" w:color="F0CDA1"/>
        </w:pBdr>
        <w:rPr>
          <w:rFonts w:ascii="Gotham" w:eastAsia="HGMaruGothicMPRO" w:hAnsi="Gotham"/>
          <w:color w:val="2E3649"/>
        </w:rPr>
      </w:pPr>
      <w:r>
        <w:rPr>
          <w:rFonts w:ascii="Gotham" w:eastAsia="HGMaruGothicMPRO" w:hAnsi="Gotham"/>
          <w:b/>
          <w:color w:val="2E3649"/>
          <w:sz w:val="28"/>
        </w:rPr>
        <w:lastRenderedPageBreak/>
        <w:t>Diagrama de Caso de Uso</w:t>
      </w:r>
    </w:p>
    <w:p w14:paraId="0CD06A21" w14:textId="77777777" w:rsidR="00FD6818" w:rsidRDefault="00FD6818" w:rsidP="00FD6818">
      <w:pPr>
        <w:rPr>
          <w:rFonts w:ascii="Arial" w:hAnsi="Arial" w:cs="Arial"/>
          <w:color w:val="202124"/>
          <w:shd w:val="clear" w:color="auto" w:fill="FFFFFF"/>
        </w:rPr>
      </w:pPr>
    </w:p>
    <w:p w14:paraId="6A02FDB2" w14:textId="77777777" w:rsidR="006945D4" w:rsidRDefault="006945D4" w:rsidP="006945D4">
      <w:pPr>
        <w:pBdr>
          <w:bottom w:val="single" w:sz="12" w:space="1" w:color="F0CDA1"/>
        </w:pBdr>
        <w:rPr>
          <w:rFonts w:ascii="Gotham" w:eastAsia="HGMaruGothicMPRO" w:hAnsi="Gotham"/>
          <w:b/>
          <w:color w:val="2E3649"/>
          <w:sz w:val="28"/>
        </w:rPr>
      </w:pPr>
    </w:p>
    <w:p w14:paraId="1136BAB0" w14:textId="6ADD96EC" w:rsidR="006945D4" w:rsidRPr="000D481B" w:rsidRDefault="006945D4" w:rsidP="006945D4">
      <w:pPr>
        <w:pBdr>
          <w:bottom w:val="single" w:sz="12" w:space="1" w:color="F0CDA1"/>
        </w:pBdr>
        <w:rPr>
          <w:rFonts w:ascii="Gotham" w:eastAsia="HGMaruGothicMPRO" w:hAnsi="Gotham"/>
          <w:color w:val="2E3649"/>
        </w:rPr>
      </w:pPr>
      <w:r>
        <w:rPr>
          <w:rFonts w:ascii="Gotham" w:eastAsia="HGMaruGothicMPRO" w:hAnsi="Gotham"/>
          <w:b/>
          <w:color w:val="2E3649"/>
          <w:sz w:val="28"/>
        </w:rPr>
        <w:t xml:space="preserve">Diagrama de </w:t>
      </w:r>
      <w:r>
        <w:rPr>
          <w:rFonts w:ascii="Gotham" w:eastAsia="HGMaruGothicMPRO" w:hAnsi="Gotham"/>
          <w:b/>
          <w:color w:val="2E3649"/>
          <w:sz w:val="28"/>
        </w:rPr>
        <w:t>Classes</w:t>
      </w:r>
      <w:bookmarkStart w:id="0" w:name="_GoBack"/>
      <w:bookmarkEnd w:id="0"/>
    </w:p>
    <w:p w14:paraId="7BA4B794" w14:textId="77777777" w:rsidR="006945D4" w:rsidRDefault="006945D4" w:rsidP="006945D4">
      <w:pPr>
        <w:rPr>
          <w:rFonts w:ascii="Arial" w:hAnsi="Arial" w:cs="Arial"/>
          <w:color w:val="202124"/>
          <w:shd w:val="clear" w:color="auto" w:fill="FFFFFF"/>
        </w:rPr>
      </w:pPr>
    </w:p>
    <w:p w14:paraId="71F47B60" w14:textId="2DC53486" w:rsidR="00FA6491" w:rsidRDefault="00FA6491" w:rsidP="00FA6491">
      <w:pPr>
        <w:rPr>
          <w:rFonts w:ascii="Arial" w:hAnsi="Arial" w:cs="Arial"/>
          <w:color w:val="202124"/>
          <w:shd w:val="clear" w:color="auto" w:fill="FFFFFF"/>
        </w:rPr>
      </w:pPr>
    </w:p>
    <w:p w14:paraId="017CD226" w14:textId="77777777" w:rsidR="006945D4" w:rsidRDefault="006945D4" w:rsidP="00FA6491">
      <w:pPr>
        <w:rPr>
          <w:rFonts w:ascii="Arial" w:hAnsi="Arial" w:cs="Arial"/>
          <w:color w:val="202124"/>
          <w:shd w:val="clear" w:color="auto" w:fill="FFFFFF"/>
        </w:rPr>
      </w:pPr>
    </w:p>
    <w:p w14:paraId="1158C9D5" w14:textId="4A90BD91" w:rsidR="006945D4" w:rsidRPr="000D481B" w:rsidRDefault="006945D4" w:rsidP="006945D4">
      <w:pPr>
        <w:pBdr>
          <w:bottom w:val="single" w:sz="12" w:space="1" w:color="F0CDA1"/>
        </w:pBdr>
        <w:rPr>
          <w:rFonts w:ascii="Gotham" w:eastAsia="HGMaruGothicMPRO" w:hAnsi="Gotham"/>
          <w:color w:val="2E3649"/>
        </w:rPr>
      </w:pPr>
      <w:r>
        <w:rPr>
          <w:rFonts w:ascii="Gotham" w:eastAsia="HGMaruGothicMPRO" w:hAnsi="Gotham"/>
          <w:b/>
          <w:color w:val="2E3649"/>
          <w:sz w:val="28"/>
        </w:rPr>
        <w:t xml:space="preserve">Especificação </w:t>
      </w:r>
      <w:r>
        <w:rPr>
          <w:rFonts w:ascii="Gotham" w:eastAsia="HGMaruGothicMPRO" w:hAnsi="Gotham"/>
          <w:b/>
          <w:color w:val="2E3649"/>
          <w:sz w:val="28"/>
        </w:rPr>
        <w:t>de Caso de Uso</w:t>
      </w:r>
    </w:p>
    <w:p w14:paraId="1643B9E3" w14:textId="77777777" w:rsidR="006945D4" w:rsidRDefault="006945D4" w:rsidP="006945D4">
      <w:pPr>
        <w:rPr>
          <w:rFonts w:ascii="Arial" w:hAnsi="Arial" w:cs="Arial"/>
          <w:color w:val="202124"/>
          <w:shd w:val="clear" w:color="auto" w:fill="FFFFFF"/>
        </w:rPr>
      </w:pPr>
    </w:p>
    <w:p w14:paraId="1B328213" w14:textId="77777777" w:rsidR="00FD6818" w:rsidRPr="00FD6818" w:rsidRDefault="00FD6818" w:rsidP="00FD6818">
      <w:pPr>
        <w:pStyle w:val="NormalWeb"/>
        <w:shd w:val="clear" w:color="auto" w:fill="FFFFFF"/>
        <w:spacing w:before="0" w:beforeAutospacing="0" w:after="150" w:afterAutospacing="0" w:line="360" w:lineRule="atLeast"/>
        <w:ind w:left="720"/>
        <w:jc w:val="both"/>
        <w:textAlignment w:val="baseline"/>
        <w:rPr>
          <w:rFonts w:ascii="Lato" w:hAnsi="Lato"/>
          <w:color w:val="333333"/>
          <w:sz w:val="21"/>
          <w:szCs w:val="21"/>
        </w:rPr>
      </w:pPr>
    </w:p>
    <w:p w14:paraId="46177BDD" w14:textId="3BA94A78" w:rsidR="00262009" w:rsidRPr="00FD6818" w:rsidRDefault="006945D4" w:rsidP="00FD6818">
      <w:pPr>
        <w:pBdr>
          <w:bottom w:val="single" w:sz="12" w:space="1" w:color="F0CDA1"/>
        </w:pBdr>
        <w:rPr>
          <w:rFonts w:ascii="Gotham" w:eastAsia="HGMaruGothicMPRO" w:hAnsi="Gotham"/>
          <w:b/>
          <w:color w:val="2E3649"/>
          <w:sz w:val="28"/>
        </w:rPr>
      </w:pPr>
      <w:r>
        <w:rPr>
          <w:rFonts w:ascii="Gotham" w:eastAsia="HGMaruGothicMPRO" w:hAnsi="Gotham"/>
          <w:b/>
          <w:color w:val="2E3649"/>
          <w:sz w:val="28"/>
        </w:rPr>
        <w:t>Modelo Entidade Relacionamento</w:t>
      </w:r>
    </w:p>
    <w:p w14:paraId="074BA1D2" w14:textId="77777777" w:rsidR="00A944E5" w:rsidRPr="00A944E5" w:rsidRDefault="00A944E5" w:rsidP="00A944E5">
      <w:pPr>
        <w:pStyle w:val="PargrafodaLista"/>
        <w:ind w:left="1440"/>
        <w:rPr>
          <w:b/>
          <w:sz w:val="26"/>
          <w:szCs w:val="26"/>
        </w:rPr>
      </w:pPr>
    </w:p>
    <w:p w14:paraId="581BDDEB" w14:textId="77777777" w:rsidR="00FD6818" w:rsidRPr="00FD6818" w:rsidRDefault="00FD6818" w:rsidP="00FD6818">
      <w:pPr>
        <w:rPr>
          <w:b/>
          <w:sz w:val="26"/>
          <w:szCs w:val="26"/>
        </w:rPr>
      </w:pPr>
    </w:p>
    <w:p w14:paraId="65D1D867" w14:textId="6C0A5256" w:rsidR="00262009" w:rsidRPr="00A944E5" w:rsidRDefault="006945D4" w:rsidP="00A944E5">
      <w:pPr>
        <w:pBdr>
          <w:bottom w:val="single" w:sz="12" w:space="1" w:color="F0CDA1"/>
        </w:pBdr>
        <w:rPr>
          <w:rFonts w:ascii="Gotham" w:eastAsia="HGMaruGothicMPRO" w:hAnsi="Gotham"/>
          <w:b/>
          <w:color w:val="2E3649"/>
          <w:sz w:val="28"/>
        </w:rPr>
      </w:pPr>
      <w:r>
        <w:rPr>
          <w:rFonts w:ascii="Gotham" w:eastAsia="HGMaruGothicMPRO" w:hAnsi="Gotham"/>
          <w:b/>
          <w:color w:val="2E3649"/>
          <w:sz w:val="28"/>
        </w:rPr>
        <w:t>Dicionário de dados</w:t>
      </w:r>
    </w:p>
    <w:p w14:paraId="68169242" w14:textId="77777777" w:rsidR="006945D4" w:rsidRDefault="006945D4" w:rsidP="00A944E5">
      <w:pPr>
        <w:pStyle w:val="PargrafodaLista"/>
        <w:ind w:left="1440"/>
        <w:rPr>
          <w:b/>
          <w:sz w:val="26"/>
          <w:szCs w:val="26"/>
        </w:rPr>
      </w:pP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  <w:tblDescription w:val="Insira a forma de pagamento, o número do cheque e o trabalho nesta tabela"/>
      </w:tblPr>
      <w:tblGrid>
        <w:gridCol w:w="5071"/>
        <w:gridCol w:w="2449"/>
        <w:gridCol w:w="2449"/>
        <w:gridCol w:w="2449"/>
        <w:gridCol w:w="2449"/>
        <w:gridCol w:w="2453"/>
      </w:tblGrid>
      <w:tr w:rsidR="006945D4" w:rsidRPr="00EF196E" w14:paraId="37FF959A" w14:textId="77777777" w:rsidTr="006945D4">
        <w:trPr>
          <w:cantSplit/>
          <w:trHeight w:val="518"/>
          <w:jc w:val="center"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4FDEF8E7" w14:textId="2DC7A77E" w:rsidR="006945D4" w:rsidRDefault="006945D4" w:rsidP="00CD3DA3">
            <w:pPr>
              <w:pStyle w:val="Cabealhosdecolunas"/>
              <w:rPr>
                <w:lang w:val="pt-BR"/>
              </w:rPr>
            </w:pPr>
            <w:r w:rsidRPr="006945D4">
              <w:rPr>
                <w:sz w:val="24"/>
                <w:lang w:val="pt-BR"/>
              </w:rPr>
              <w:t>NOME DA ENTIDADE</w:t>
            </w:r>
            <w:r>
              <w:rPr>
                <w:sz w:val="24"/>
                <w:lang w:val="pt-BR"/>
              </w:rPr>
              <w:t xml:space="preserve"> 1</w:t>
            </w:r>
          </w:p>
        </w:tc>
      </w:tr>
      <w:tr w:rsidR="006945D4" w:rsidRPr="00EF196E" w14:paraId="62A13103" w14:textId="056F676B" w:rsidTr="006945D4">
        <w:trPr>
          <w:cantSplit/>
          <w:trHeight w:val="518"/>
          <w:jc w:val="center"/>
        </w:trPr>
        <w:tc>
          <w:tcPr>
            <w:tcW w:w="1464" w:type="pct"/>
            <w:shd w:val="clear" w:color="auto" w:fill="2E3649"/>
            <w:vAlign w:val="center"/>
          </w:tcPr>
          <w:p w14:paraId="3C47A16E" w14:textId="7454FEA7" w:rsidR="006945D4" w:rsidRPr="00EF196E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Atributo</w:t>
            </w:r>
          </w:p>
        </w:tc>
        <w:tc>
          <w:tcPr>
            <w:tcW w:w="707" w:type="pct"/>
            <w:shd w:val="clear" w:color="auto" w:fill="2E3649"/>
            <w:vAlign w:val="center"/>
          </w:tcPr>
          <w:p w14:paraId="2308C7B6" w14:textId="5703BB34" w:rsidR="006945D4" w:rsidRPr="00EF196E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Tipo</w:t>
            </w:r>
          </w:p>
        </w:tc>
        <w:tc>
          <w:tcPr>
            <w:tcW w:w="707" w:type="pct"/>
            <w:shd w:val="clear" w:color="auto" w:fill="2E3649"/>
            <w:vAlign w:val="center"/>
          </w:tcPr>
          <w:p w14:paraId="22E26749" w14:textId="5D5976D8" w:rsidR="006945D4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Tamanho</w:t>
            </w:r>
          </w:p>
        </w:tc>
        <w:tc>
          <w:tcPr>
            <w:tcW w:w="707" w:type="pct"/>
            <w:shd w:val="clear" w:color="auto" w:fill="2E3649"/>
            <w:vAlign w:val="center"/>
          </w:tcPr>
          <w:p w14:paraId="6DD136B5" w14:textId="2B3E2C21" w:rsidR="006945D4" w:rsidRDefault="006945D4" w:rsidP="006945D4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Obrigatório</w:t>
            </w:r>
          </w:p>
        </w:tc>
        <w:tc>
          <w:tcPr>
            <w:tcW w:w="707" w:type="pct"/>
            <w:shd w:val="clear" w:color="auto" w:fill="2E3649"/>
            <w:vAlign w:val="center"/>
          </w:tcPr>
          <w:p w14:paraId="261154BD" w14:textId="1F1609B1" w:rsidR="006945D4" w:rsidRDefault="006945D4" w:rsidP="006945D4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único</w:t>
            </w:r>
          </w:p>
        </w:tc>
        <w:tc>
          <w:tcPr>
            <w:tcW w:w="707" w:type="pct"/>
            <w:shd w:val="clear" w:color="auto" w:fill="2E3649"/>
            <w:vAlign w:val="center"/>
          </w:tcPr>
          <w:p w14:paraId="1DDF3151" w14:textId="52449C09" w:rsidR="006945D4" w:rsidRDefault="006945D4" w:rsidP="006945D4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</w:tr>
      <w:tr w:rsidR="006945D4" w:rsidRPr="00EF196E" w14:paraId="7B781767" w14:textId="1673A1CE" w:rsidTr="006945D4">
        <w:trPr>
          <w:cantSplit/>
          <w:trHeight w:val="518"/>
          <w:jc w:val="center"/>
        </w:trPr>
        <w:tc>
          <w:tcPr>
            <w:tcW w:w="1464" w:type="pct"/>
            <w:shd w:val="clear" w:color="auto" w:fill="auto"/>
            <w:vAlign w:val="center"/>
          </w:tcPr>
          <w:p w14:paraId="5CE22398" w14:textId="77777777" w:rsidR="006945D4" w:rsidRPr="00EF196E" w:rsidRDefault="006945D4" w:rsidP="00CD3DA3">
            <w:pPr>
              <w:pStyle w:val="Centralizado"/>
              <w:rPr>
                <w:lang w:val="pt-BR"/>
              </w:rPr>
            </w:pPr>
          </w:p>
        </w:tc>
        <w:tc>
          <w:tcPr>
            <w:tcW w:w="707" w:type="pct"/>
            <w:shd w:val="clear" w:color="auto" w:fill="auto"/>
            <w:vAlign w:val="center"/>
          </w:tcPr>
          <w:p w14:paraId="6A7C6073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408CFAA3" w14:textId="77777777" w:rsidR="006945D4" w:rsidRPr="006945D4" w:rsidRDefault="006945D4" w:rsidP="00CD3DA3">
            <w:pPr>
              <w:pStyle w:val="Cabealhosdecolunas"/>
              <w:rPr>
                <w:lang w:val="pt-BR"/>
              </w:rPr>
            </w:pPr>
          </w:p>
        </w:tc>
        <w:tc>
          <w:tcPr>
            <w:tcW w:w="707" w:type="pct"/>
          </w:tcPr>
          <w:p w14:paraId="641EA195" w14:textId="77777777" w:rsidR="006945D4" w:rsidRPr="006945D4" w:rsidRDefault="006945D4" w:rsidP="00CD3DA3">
            <w:pPr>
              <w:pStyle w:val="Cabealhosdecolunas"/>
              <w:rPr>
                <w:lang w:val="pt-BR"/>
              </w:rPr>
            </w:pPr>
          </w:p>
        </w:tc>
        <w:tc>
          <w:tcPr>
            <w:tcW w:w="707" w:type="pct"/>
          </w:tcPr>
          <w:p w14:paraId="6E16E8DF" w14:textId="77777777" w:rsidR="006945D4" w:rsidRPr="006945D4" w:rsidRDefault="006945D4" w:rsidP="00CD3DA3">
            <w:pPr>
              <w:pStyle w:val="Cabealhosdecolunas"/>
              <w:rPr>
                <w:lang w:val="pt-BR"/>
              </w:rPr>
            </w:pPr>
          </w:p>
        </w:tc>
        <w:tc>
          <w:tcPr>
            <w:tcW w:w="707" w:type="pct"/>
          </w:tcPr>
          <w:p w14:paraId="6D132A35" w14:textId="77777777" w:rsidR="006945D4" w:rsidRPr="006945D4" w:rsidRDefault="006945D4" w:rsidP="00CD3DA3">
            <w:pPr>
              <w:pStyle w:val="Cabealhosdecolunas"/>
              <w:rPr>
                <w:lang w:val="pt-BR"/>
              </w:rPr>
            </w:pPr>
          </w:p>
        </w:tc>
      </w:tr>
      <w:tr w:rsidR="006945D4" w:rsidRPr="00EF196E" w14:paraId="2662E329" w14:textId="1347334F" w:rsidTr="006945D4">
        <w:trPr>
          <w:cantSplit/>
          <w:trHeight w:val="518"/>
          <w:jc w:val="center"/>
        </w:trPr>
        <w:tc>
          <w:tcPr>
            <w:tcW w:w="1464" w:type="pct"/>
            <w:shd w:val="clear" w:color="auto" w:fill="auto"/>
            <w:vAlign w:val="center"/>
          </w:tcPr>
          <w:p w14:paraId="4926C29A" w14:textId="77777777" w:rsidR="006945D4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  <w:shd w:val="clear" w:color="auto" w:fill="auto"/>
            <w:vAlign w:val="center"/>
          </w:tcPr>
          <w:p w14:paraId="6F047545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1913C46A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08B8D073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4D40EE73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2D882183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</w:tr>
      <w:tr w:rsidR="006945D4" w:rsidRPr="00EF196E" w14:paraId="46DA456A" w14:textId="5A7A60D3" w:rsidTr="006945D4">
        <w:trPr>
          <w:cantSplit/>
          <w:trHeight w:val="518"/>
          <w:jc w:val="center"/>
        </w:trPr>
        <w:tc>
          <w:tcPr>
            <w:tcW w:w="1464" w:type="pct"/>
            <w:shd w:val="clear" w:color="auto" w:fill="auto"/>
            <w:vAlign w:val="center"/>
          </w:tcPr>
          <w:p w14:paraId="3AB16EC4" w14:textId="77777777" w:rsidR="006945D4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  <w:shd w:val="clear" w:color="auto" w:fill="auto"/>
            <w:vAlign w:val="center"/>
          </w:tcPr>
          <w:p w14:paraId="43F32AFF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62C551A6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60AB9754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1687B692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23E16E5F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</w:tr>
    </w:tbl>
    <w:p w14:paraId="6DB7B92B" w14:textId="12FF1D1C" w:rsidR="006945D4" w:rsidRDefault="006945D4" w:rsidP="00A944E5">
      <w:pPr>
        <w:pStyle w:val="PargrafodaLista"/>
        <w:ind w:left="1440"/>
        <w:rPr>
          <w:b/>
          <w:sz w:val="26"/>
          <w:szCs w:val="26"/>
        </w:rPr>
      </w:pP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  <w:tblDescription w:val="Insira a forma de pagamento, o número do cheque e o trabalho nesta tabela"/>
      </w:tblPr>
      <w:tblGrid>
        <w:gridCol w:w="5071"/>
        <w:gridCol w:w="2449"/>
        <w:gridCol w:w="2449"/>
        <w:gridCol w:w="2449"/>
        <w:gridCol w:w="2449"/>
        <w:gridCol w:w="2453"/>
      </w:tblGrid>
      <w:tr w:rsidR="006945D4" w:rsidRPr="00EF196E" w14:paraId="03B6FEAC" w14:textId="77777777" w:rsidTr="00CD3DA3">
        <w:trPr>
          <w:cantSplit/>
          <w:trHeight w:val="518"/>
          <w:jc w:val="center"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597BF6C6" w14:textId="37261B1E" w:rsidR="006945D4" w:rsidRDefault="006945D4" w:rsidP="00CD3DA3">
            <w:pPr>
              <w:pStyle w:val="Cabealhosdecolunas"/>
              <w:rPr>
                <w:lang w:val="pt-BR"/>
              </w:rPr>
            </w:pPr>
            <w:r w:rsidRPr="006945D4">
              <w:rPr>
                <w:sz w:val="24"/>
                <w:lang w:val="pt-BR"/>
              </w:rPr>
              <w:t>NOME DA ENTIDADE</w:t>
            </w:r>
            <w:r>
              <w:rPr>
                <w:sz w:val="24"/>
                <w:lang w:val="pt-BR"/>
              </w:rPr>
              <w:t xml:space="preserve"> </w:t>
            </w:r>
            <w:r>
              <w:rPr>
                <w:sz w:val="24"/>
                <w:lang w:val="pt-BR"/>
              </w:rPr>
              <w:t>2</w:t>
            </w:r>
          </w:p>
        </w:tc>
      </w:tr>
      <w:tr w:rsidR="006945D4" w:rsidRPr="00EF196E" w14:paraId="4AB626F6" w14:textId="77777777" w:rsidTr="00CD3DA3">
        <w:trPr>
          <w:cantSplit/>
          <w:trHeight w:val="518"/>
          <w:jc w:val="center"/>
        </w:trPr>
        <w:tc>
          <w:tcPr>
            <w:tcW w:w="1464" w:type="pct"/>
            <w:shd w:val="clear" w:color="auto" w:fill="2E3649"/>
            <w:vAlign w:val="center"/>
          </w:tcPr>
          <w:p w14:paraId="1E54BFD0" w14:textId="77777777" w:rsidR="006945D4" w:rsidRPr="00EF196E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Atributo</w:t>
            </w:r>
          </w:p>
        </w:tc>
        <w:tc>
          <w:tcPr>
            <w:tcW w:w="707" w:type="pct"/>
            <w:shd w:val="clear" w:color="auto" w:fill="2E3649"/>
            <w:vAlign w:val="center"/>
          </w:tcPr>
          <w:p w14:paraId="344F524C" w14:textId="77777777" w:rsidR="006945D4" w:rsidRPr="00EF196E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Tipo</w:t>
            </w:r>
          </w:p>
        </w:tc>
        <w:tc>
          <w:tcPr>
            <w:tcW w:w="707" w:type="pct"/>
            <w:shd w:val="clear" w:color="auto" w:fill="2E3649"/>
            <w:vAlign w:val="center"/>
          </w:tcPr>
          <w:p w14:paraId="62150F3D" w14:textId="77777777" w:rsidR="006945D4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Tamanho</w:t>
            </w:r>
          </w:p>
        </w:tc>
        <w:tc>
          <w:tcPr>
            <w:tcW w:w="707" w:type="pct"/>
            <w:shd w:val="clear" w:color="auto" w:fill="2E3649"/>
            <w:vAlign w:val="center"/>
          </w:tcPr>
          <w:p w14:paraId="5CF68AFF" w14:textId="77777777" w:rsidR="006945D4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Obrigatório</w:t>
            </w:r>
          </w:p>
        </w:tc>
        <w:tc>
          <w:tcPr>
            <w:tcW w:w="707" w:type="pct"/>
            <w:shd w:val="clear" w:color="auto" w:fill="2E3649"/>
            <w:vAlign w:val="center"/>
          </w:tcPr>
          <w:p w14:paraId="793F51CB" w14:textId="77777777" w:rsidR="006945D4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único</w:t>
            </w:r>
          </w:p>
        </w:tc>
        <w:tc>
          <w:tcPr>
            <w:tcW w:w="707" w:type="pct"/>
            <w:shd w:val="clear" w:color="auto" w:fill="2E3649"/>
            <w:vAlign w:val="center"/>
          </w:tcPr>
          <w:p w14:paraId="0D31CDF0" w14:textId="77777777" w:rsidR="006945D4" w:rsidRDefault="006945D4" w:rsidP="00CD3DA3">
            <w:pPr>
              <w:pStyle w:val="Cabealhosdecolunas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</w:tr>
      <w:tr w:rsidR="006945D4" w:rsidRPr="00EF196E" w14:paraId="259448F8" w14:textId="77777777" w:rsidTr="00CD3DA3">
        <w:trPr>
          <w:cantSplit/>
          <w:trHeight w:val="518"/>
          <w:jc w:val="center"/>
        </w:trPr>
        <w:tc>
          <w:tcPr>
            <w:tcW w:w="1464" w:type="pct"/>
            <w:shd w:val="clear" w:color="auto" w:fill="auto"/>
            <w:vAlign w:val="center"/>
          </w:tcPr>
          <w:p w14:paraId="49017CBD" w14:textId="77777777" w:rsidR="006945D4" w:rsidRPr="00EF196E" w:rsidRDefault="006945D4" w:rsidP="00CD3DA3">
            <w:pPr>
              <w:pStyle w:val="Centralizado"/>
              <w:rPr>
                <w:lang w:val="pt-BR"/>
              </w:rPr>
            </w:pPr>
          </w:p>
        </w:tc>
        <w:tc>
          <w:tcPr>
            <w:tcW w:w="707" w:type="pct"/>
            <w:shd w:val="clear" w:color="auto" w:fill="auto"/>
            <w:vAlign w:val="center"/>
          </w:tcPr>
          <w:p w14:paraId="591B428A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05D486D9" w14:textId="77777777" w:rsidR="006945D4" w:rsidRPr="006945D4" w:rsidRDefault="006945D4" w:rsidP="00CD3DA3">
            <w:pPr>
              <w:pStyle w:val="Cabealhosdecolunas"/>
              <w:rPr>
                <w:lang w:val="pt-BR"/>
              </w:rPr>
            </w:pPr>
          </w:p>
        </w:tc>
        <w:tc>
          <w:tcPr>
            <w:tcW w:w="707" w:type="pct"/>
          </w:tcPr>
          <w:p w14:paraId="4545D6B9" w14:textId="77777777" w:rsidR="006945D4" w:rsidRPr="006945D4" w:rsidRDefault="006945D4" w:rsidP="00CD3DA3">
            <w:pPr>
              <w:pStyle w:val="Cabealhosdecolunas"/>
              <w:rPr>
                <w:lang w:val="pt-BR"/>
              </w:rPr>
            </w:pPr>
          </w:p>
        </w:tc>
        <w:tc>
          <w:tcPr>
            <w:tcW w:w="707" w:type="pct"/>
          </w:tcPr>
          <w:p w14:paraId="234B5146" w14:textId="77777777" w:rsidR="006945D4" w:rsidRPr="006945D4" w:rsidRDefault="006945D4" w:rsidP="00CD3DA3">
            <w:pPr>
              <w:pStyle w:val="Cabealhosdecolunas"/>
              <w:rPr>
                <w:lang w:val="pt-BR"/>
              </w:rPr>
            </w:pPr>
          </w:p>
        </w:tc>
        <w:tc>
          <w:tcPr>
            <w:tcW w:w="707" w:type="pct"/>
          </w:tcPr>
          <w:p w14:paraId="1B79AAA5" w14:textId="77777777" w:rsidR="006945D4" w:rsidRPr="006945D4" w:rsidRDefault="006945D4" w:rsidP="00CD3DA3">
            <w:pPr>
              <w:pStyle w:val="Cabealhosdecolunas"/>
              <w:rPr>
                <w:lang w:val="pt-BR"/>
              </w:rPr>
            </w:pPr>
          </w:p>
        </w:tc>
      </w:tr>
      <w:tr w:rsidR="006945D4" w:rsidRPr="00EF196E" w14:paraId="7E1E4CD4" w14:textId="77777777" w:rsidTr="00CD3DA3">
        <w:trPr>
          <w:cantSplit/>
          <w:trHeight w:val="518"/>
          <w:jc w:val="center"/>
        </w:trPr>
        <w:tc>
          <w:tcPr>
            <w:tcW w:w="1464" w:type="pct"/>
            <w:shd w:val="clear" w:color="auto" w:fill="auto"/>
            <w:vAlign w:val="center"/>
          </w:tcPr>
          <w:p w14:paraId="44C02171" w14:textId="77777777" w:rsidR="006945D4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  <w:shd w:val="clear" w:color="auto" w:fill="auto"/>
            <w:vAlign w:val="center"/>
          </w:tcPr>
          <w:p w14:paraId="19CFD39B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54F595D5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6C81F2E1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504F8E29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170D8E71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</w:tr>
      <w:tr w:rsidR="006945D4" w:rsidRPr="00EF196E" w14:paraId="2CFBA1EB" w14:textId="77777777" w:rsidTr="00CD3DA3">
        <w:trPr>
          <w:cantSplit/>
          <w:trHeight w:val="518"/>
          <w:jc w:val="center"/>
        </w:trPr>
        <w:tc>
          <w:tcPr>
            <w:tcW w:w="1464" w:type="pct"/>
            <w:shd w:val="clear" w:color="auto" w:fill="auto"/>
            <w:vAlign w:val="center"/>
          </w:tcPr>
          <w:p w14:paraId="6B7661AA" w14:textId="77777777" w:rsidR="006945D4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  <w:shd w:val="clear" w:color="auto" w:fill="auto"/>
            <w:vAlign w:val="center"/>
          </w:tcPr>
          <w:p w14:paraId="378DB251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51FE9522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2EAC0CAC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196EFBBA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  <w:tc>
          <w:tcPr>
            <w:tcW w:w="707" w:type="pct"/>
          </w:tcPr>
          <w:p w14:paraId="51BBCEDC" w14:textId="77777777" w:rsidR="006945D4" w:rsidRPr="0039337F" w:rsidRDefault="006945D4" w:rsidP="00CD3DA3">
            <w:pPr>
              <w:pStyle w:val="Centralizado"/>
              <w:rPr>
                <w:rFonts w:ascii="Lato" w:hAnsi="Lato"/>
                <w:color w:val="333333"/>
                <w:sz w:val="21"/>
                <w:szCs w:val="21"/>
              </w:rPr>
            </w:pPr>
          </w:p>
        </w:tc>
      </w:tr>
    </w:tbl>
    <w:p w14:paraId="600C789D" w14:textId="77777777" w:rsidR="006945D4" w:rsidRPr="006945D4" w:rsidRDefault="006945D4" w:rsidP="00A944E5">
      <w:pPr>
        <w:pStyle w:val="PargrafodaLista"/>
        <w:ind w:left="1440"/>
        <w:rPr>
          <w:b/>
          <w:sz w:val="26"/>
          <w:szCs w:val="26"/>
          <w:u w:val="single"/>
        </w:rPr>
      </w:pPr>
    </w:p>
    <w:sectPr w:rsidR="006945D4" w:rsidRPr="006945D4" w:rsidSect="006945D4">
      <w:pgSz w:w="20160" w:h="15840" w:orient="landscape" w:code="283"/>
      <w:pgMar w:top="1701" w:right="1417" w:bottom="1701" w:left="1417" w:header="360" w:footer="3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6EB0B" w14:textId="77777777" w:rsidR="0042603B" w:rsidRDefault="0042603B" w:rsidP="004F1626">
      <w:r>
        <w:separator/>
      </w:r>
    </w:p>
  </w:endnote>
  <w:endnote w:type="continuationSeparator" w:id="0">
    <w:p w14:paraId="6DA5F3FE" w14:textId="77777777" w:rsidR="0042603B" w:rsidRDefault="0042603B" w:rsidP="004F1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otham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HGMaruGothicMPRO">
    <w:charset w:val="80"/>
    <w:family w:val="swiss"/>
    <w:pitch w:val="variable"/>
    <w:sig w:usb0="E00002FF" w:usb1="2AC7EDFE" w:usb2="00000012" w:usb3="00000000" w:csb0="0002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FF0E1D" w14:textId="77777777" w:rsidR="0042603B" w:rsidRDefault="0042603B" w:rsidP="004F1626">
      <w:r>
        <w:separator/>
      </w:r>
    </w:p>
  </w:footnote>
  <w:footnote w:type="continuationSeparator" w:id="0">
    <w:p w14:paraId="5B5C563A" w14:textId="77777777" w:rsidR="0042603B" w:rsidRDefault="0042603B" w:rsidP="004F16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03B8C"/>
    <w:multiLevelType w:val="hybridMultilevel"/>
    <w:tmpl w:val="A9E8D6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B4055"/>
    <w:multiLevelType w:val="hybridMultilevel"/>
    <w:tmpl w:val="755EFE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7C2015"/>
    <w:multiLevelType w:val="hybridMultilevel"/>
    <w:tmpl w:val="DC28AF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FF340C"/>
    <w:multiLevelType w:val="hybridMultilevel"/>
    <w:tmpl w:val="838E83DA"/>
    <w:lvl w:ilvl="0" w:tplc="D51649B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65621"/>
    <w:multiLevelType w:val="hybridMultilevel"/>
    <w:tmpl w:val="F76CB2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57F09"/>
    <w:multiLevelType w:val="hybridMultilevel"/>
    <w:tmpl w:val="B786227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407EEC"/>
    <w:multiLevelType w:val="hybridMultilevel"/>
    <w:tmpl w:val="06DA57A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0B6057"/>
    <w:multiLevelType w:val="hybridMultilevel"/>
    <w:tmpl w:val="63BC95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D82E65"/>
    <w:multiLevelType w:val="hybridMultilevel"/>
    <w:tmpl w:val="2F44B22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62C90F7F"/>
    <w:multiLevelType w:val="hybridMultilevel"/>
    <w:tmpl w:val="3E2C6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A76CB"/>
    <w:multiLevelType w:val="hybridMultilevel"/>
    <w:tmpl w:val="29143E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9B5A1F"/>
    <w:multiLevelType w:val="hybridMultilevel"/>
    <w:tmpl w:val="1DC67F0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11"/>
  </w:num>
  <w:num w:numId="8">
    <w:abstractNumId w:val="7"/>
  </w:num>
  <w:num w:numId="9">
    <w:abstractNumId w:val="9"/>
  </w:num>
  <w:num w:numId="10">
    <w:abstractNumId w:val="8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AB7"/>
    <w:rsid w:val="000056F4"/>
    <w:rsid w:val="00045A58"/>
    <w:rsid w:val="00046186"/>
    <w:rsid w:val="0007244D"/>
    <w:rsid w:val="000926D4"/>
    <w:rsid w:val="000D247E"/>
    <w:rsid w:val="000D481B"/>
    <w:rsid w:val="00157488"/>
    <w:rsid w:val="00174320"/>
    <w:rsid w:val="00194B1B"/>
    <w:rsid w:val="001B326D"/>
    <w:rsid w:val="001B4497"/>
    <w:rsid w:val="001D301F"/>
    <w:rsid w:val="00262009"/>
    <w:rsid w:val="00267016"/>
    <w:rsid w:val="00302AA6"/>
    <w:rsid w:val="00316B0A"/>
    <w:rsid w:val="0039337F"/>
    <w:rsid w:val="003A5BE8"/>
    <w:rsid w:val="003B7DE5"/>
    <w:rsid w:val="00400592"/>
    <w:rsid w:val="00402133"/>
    <w:rsid w:val="00405CE9"/>
    <w:rsid w:val="0042603B"/>
    <w:rsid w:val="0046073B"/>
    <w:rsid w:val="00484AB7"/>
    <w:rsid w:val="004F1626"/>
    <w:rsid w:val="00512A1C"/>
    <w:rsid w:val="00534587"/>
    <w:rsid w:val="005728F1"/>
    <w:rsid w:val="005840AA"/>
    <w:rsid w:val="005D2D47"/>
    <w:rsid w:val="005F70E4"/>
    <w:rsid w:val="00606B91"/>
    <w:rsid w:val="00606D3B"/>
    <w:rsid w:val="0066543A"/>
    <w:rsid w:val="006945D4"/>
    <w:rsid w:val="00726291"/>
    <w:rsid w:val="00820E6B"/>
    <w:rsid w:val="00843DB8"/>
    <w:rsid w:val="008C36F0"/>
    <w:rsid w:val="00904EDB"/>
    <w:rsid w:val="00931F42"/>
    <w:rsid w:val="00946113"/>
    <w:rsid w:val="009C0C71"/>
    <w:rsid w:val="00A6114F"/>
    <w:rsid w:val="00A944E5"/>
    <w:rsid w:val="00A958C2"/>
    <w:rsid w:val="00AD01C1"/>
    <w:rsid w:val="00B024DE"/>
    <w:rsid w:val="00BD1DD7"/>
    <w:rsid w:val="00BE3F25"/>
    <w:rsid w:val="00BE590D"/>
    <w:rsid w:val="00C36B05"/>
    <w:rsid w:val="00C433E0"/>
    <w:rsid w:val="00CE3100"/>
    <w:rsid w:val="00D062D3"/>
    <w:rsid w:val="00D73B6B"/>
    <w:rsid w:val="00D84B5D"/>
    <w:rsid w:val="00E65CBA"/>
    <w:rsid w:val="00EA5430"/>
    <w:rsid w:val="00F67CD9"/>
    <w:rsid w:val="00FA01D9"/>
    <w:rsid w:val="00FA6491"/>
    <w:rsid w:val="00FB0CA3"/>
    <w:rsid w:val="00FD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78486D8"/>
  <w15:chartTrackingRefBased/>
  <w15:docId w15:val="{CE7B669B-A270-4997-B3AD-3D3F32C27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8C36F0"/>
    <w:rPr>
      <w:color w:val="212120"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rsid w:val="000056F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0056F4"/>
    <w:rPr>
      <w:rFonts w:ascii="Segoe UI" w:hAnsi="Segoe UI" w:cs="Segoe UI"/>
      <w:color w:val="212120"/>
      <w:kern w:val="28"/>
      <w:sz w:val="18"/>
      <w:szCs w:val="18"/>
    </w:rPr>
  </w:style>
  <w:style w:type="paragraph" w:styleId="Cabealho">
    <w:name w:val="header"/>
    <w:basedOn w:val="Normal"/>
    <w:link w:val="CabealhoChar"/>
    <w:rsid w:val="004F1626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rsid w:val="004F1626"/>
    <w:rPr>
      <w:color w:val="212120"/>
      <w:kern w:val="28"/>
    </w:rPr>
  </w:style>
  <w:style w:type="paragraph" w:styleId="Rodap">
    <w:name w:val="footer"/>
    <w:basedOn w:val="Normal"/>
    <w:link w:val="RodapChar"/>
    <w:rsid w:val="004F1626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4F1626"/>
    <w:rPr>
      <w:color w:val="212120"/>
      <w:kern w:val="28"/>
    </w:rPr>
  </w:style>
  <w:style w:type="paragraph" w:customStyle="1" w:styleId="Simplificando">
    <w:name w:val="Simplificando"/>
    <w:basedOn w:val="Normal"/>
    <w:link w:val="Caracteredesimplificando"/>
    <w:qFormat/>
    <w:rsid w:val="00BD1DD7"/>
    <w:pPr>
      <w:widowControl w:val="0"/>
      <w:spacing w:line="1200" w:lineRule="exact"/>
    </w:pPr>
    <w:rPr>
      <w:rFonts w:ascii="Arial" w:hAnsi="Arial" w:cs="Arial"/>
      <w:color w:val="2E3640"/>
      <w:w w:val="90"/>
      <w:sz w:val="116"/>
      <w:szCs w:val="116"/>
      <w:lang w:val="en"/>
    </w:rPr>
  </w:style>
  <w:style w:type="paragraph" w:customStyle="1" w:styleId="TI1">
    <w:name w:val="TI 1"/>
    <w:basedOn w:val="Normal"/>
    <w:link w:val="CaracteredeTI1"/>
    <w:qFormat/>
    <w:rsid w:val="00BD1DD7"/>
    <w:pPr>
      <w:widowControl w:val="0"/>
      <w:spacing w:line="1200" w:lineRule="exact"/>
    </w:pPr>
    <w:rPr>
      <w:rFonts w:ascii="Arial" w:hAnsi="Arial" w:cs="Arial"/>
      <w:b/>
      <w:bCs/>
      <w:color w:val="EF792F"/>
      <w:w w:val="90"/>
      <w:sz w:val="116"/>
      <w:szCs w:val="116"/>
      <w:lang w:val="en"/>
    </w:rPr>
  </w:style>
  <w:style w:type="character" w:customStyle="1" w:styleId="Caracteredesimplificando">
    <w:name w:val="Caractere de simplificando"/>
    <w:basedOn w:val="Fontepargpadro"/>
    <w:link w:val="Simplificando"/>
    <w:rsid w:val="00BD1DD7"/>
    <w:rPr>
      <w:rFonts w:ascii="Arial" w:hAnsi="Arial" w:cs="Arial"/>
      <w:color w:val="2E3640"/>
      <w:w w:val="90"/>
      <w:kern w:val="28"/>
      <w:sz w:val="116"/>
      <w:szCs w:val="116"/>
      <w:lang w:val="en"/>
    </w:rPr>
  </w:style>
  <w:style w:type="paragraph" w:customStyle="1" w:styleId="Tecnologia">
    <w:name w:val="Tecnologia"/>
    <w:basedOn w:val="Normal"/>
    <w:link w:val="Caracteredetecnologia"/>
    <w:qFormat/>
    <w:rsid w:val="00BD1DD7"/>
    <w:pPr>
      <w:widowControl w:val="0"/>
      <w:spacing w:line="480" w:lineRule="exact"/>
    </w:pPr>
    <w:rPr>
      <w:rFonts w:ascii="Arial" w:hAnsi="Arial" w:cs="Arial"/>
      <w:color w:val="FFFFFE"/>
      <w:spacing w:val="40"/>
      <w:w w:val="90"/>
      <w:sz w:val="44"/>
      <w:szCs w:val="44"/>
      <w:lang w:val="en"/>
    </w:rPr>
  </w:style>
  <w:style w:type="character" w:customStyle="1" w:styleId="CaracteredeTI1">
    <w:name w:val="Caractere de TI 1"/>
    <w:basedOn w:val="Fontepargpadro"/>
    <w:link w:val="TI1"/>
    <w:rsid w:val="00BD1DD7"/>
    <w:rPr>
      <w:rFonts w:ascii="Arial" w:hAnsi="Arial" w:cs="Arial"/>
      <w:b/>
      <w:bCs/>
      <w:color w:val="EF792F"/>
      <w:w w:val="90"/>
      <w:kern w:val="28"/>
      <w:sz w:val="116"/>
      <w:szCs w:val="116"/>
      <w:lang w:val="en"/>
    </w:rPr>
  </w:style>
  <w:style w:type="paragraph" w:customStyle="1" w:styleId="consultoria">
    <w:name w:val="consultoria"/>
    <w:basedOn w:val="Normal"/>
    <w:link w:val="Caracteredeconsultoria"/>
    <w:qFormat/>
    <w:rsid w:val="00BD1DD7"/>
    <w:pPr>
      <w:widowControl w:val="0"/>
      <w:spacing w:line="260" w:lineRule="exact"/>
    </w:pPr>
    <w:rPr>
      <w:rFonts w:ascii="Arial" w:hAnsi="Arial" w:cs="Arial"/>
      <w:color w:val="EF792F"/>
      <w:spacing w:val="20"/>
      <w:w w:val="90"/>
      <w:sz w:val="24"/>
      <w:szCs w:val="24"/>
      <w:lang w:val="en"/>
    </w:rPr>
  </w:style>
  <w:style w:type="character" w:customStyle="1" w:styleId="Caracteredetecnologia">
    <w:name w:val="Caractere de tecnologia"/>
    <w:basedOn w:val="Fontepargpadro"/>
    <w:link w:val="Tecnologia"/>
    <w:rsid w:val="00BD1DD7"/>
    <w:rPr>
      <w:rFonts w:ascii="Arial" w:hAnsi="Arial" w:cs="Arial"/>
      <w:color w:val="FFFFFE"/>
      <w:spacing w:val="40"/>
      <w:w w:val="90"/>
      <w:kern w:val="28"/>
      <w:sz w:val="44"/>
      <w:szCs w:val="44"/>
      <w:lang w:val="en"/>
    </w:rPr>
  </w:style>
  <w:style w:type="paragraph" w:customStyle="1" w:styleId="TI2">
    <w:name w:val="TI 2"/>
    <w:basedOn w:val="Normal"/>
    <w:link w:val="CaracteredeTI2"/>
    <w:qFormat/>
    <w:rsid w:val="00BD1DD7"/>
    <w:pPr>
      <w:widowControl w:val="0"/>
      <w:spacing w:line="480" w:lineRule="exact"/>
    </w:pPr>
    <w:rPr>
      <w:rFonts w:ascii="Arial" w:hAnsi="Arial" w:cs="Arial"/>
      <w:b/>
      <w:bCs/>
      <w:color w:val="EF792F"/>
      <w:w w:val="90"/>
      <w:sz w:val="44"/>
      <w:szCs w:val="44"/>
      <w:lang w:val="en"/>
    </w:rPr>
  </w:style>
  <w:style w:type="character" w:customStyle="1" w:styleId="Caracteredeconsultoria">
    <w:name w:val="Caractere de consultoria"/>
    <w:basedOn w:val="Fontepargpadro"/>
    <w:link w:val="consultoria"/>
    <w:rsid w:val="00BD1DD7"/>
    <w:rPr>
      <w:rFonts w:ascii="Arial" w:hAnsi="Arial" w:cs="Arial"/>
      <w:color w:val="EF792F"/>
      <w:spacing w:val="20"/>
      <w:w w:val="90"/>
      <w:kern w:val="28"/>
      <w:sz w:val="24"/>
      <w:szCs w:val="24"/>
      <w:lang w:val="en"/>
    </w:rPr>
  </w:style>
  <w:style w:type="paragraph" w:customStyle="1" w:styleId="Corpo">
    <w:name w:val="Corpo"/>
    <w:basedOn w:val="Normal"/>
    <w:link w:val="Caracteredecorpo"/>
    <w:qFormat/>
    <w:rsid w:val="00BD1DD7"/>
    <w:pPr>
      <w:widowControl w:val="0"/>
      <w:spacing w:line="480" w:lineRule="exact"/>
    </w:pPr>
    <w:rPr>
      <w:rFonts w:ascii="Arial" w:hAnsi="Arial" w:cs="Arial"/>
      <w:color w:val="FFFFFE"/>
      <w:w w:val="90"/>
      <w:sz w:val="44"/>
      <w:szCs w:val="44"/>
      <w:lang w:val="en"/>
    </w:rPr>
  </w:style>
  <w:style w:type="character" w:customStyle="1" w:styleId="CaracteredeTI2">
    <w:name w:val="Caractere de TI 2"/>
    <w:basedOn w:val="Fontepargpadro"/>
    <w:link w:val="TI2"/>
    <w:rsid w:val="00BD1DD7"/>
    <w:rPr>
      <w:rFonts w:ascii="Arial" w:hAnsi="Arial" w:cs="Arial"/>
      <w:b/>
      <w:bCs/>
      <w:color w:val="EF792F"/>
      <w:w w:val="90"/>
      <w:kern w:val="28"/>
      <w:sz w:val="44"/>
      <w:szCs w:val="44"/>
      <w:lang w:val="en"/>
    </w:rPr>
  </w:style>
  <w:style w:type="character" w:customStyle="1" w:styleId="Caracteredecorpo">
    <w:name w:val="Caractere de corpo"/>
    <w:basedOn w:val="Fontepargpadro"/>
    <w:link w:val="Corpo"/>
    <w:rsid w:val="00BD1DD7"/>
    <w:rPr>
      <w:rFonts w:ascii="Arial" w:hAnsi="Arial" w:cs="Arial"/>
      <w:color w:val="FFFFFE"/>
      <w:w w:val="90"/>
      <w:kern w:val="28"/>
      <w:sz w:val="44"/>
      <w:szCs w:val="44"/>
      <w:lang w:val="en"/>
    </w:rPr>
  </w:style>
  <w:style w:type="paragraph" w:styleId="PargrafodaLista">
    <w:name w:val="List Paragraph"/>
    <w:basedOn w:val="Normal"/>
    <w:uiPriority w:val="34"/>
    <w:qFormat/>
    <w:rsid w:val="0026200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kern w:val="0"/>
      <w:sz w:val="22"/>
      <w:szCs w:val="22"/>
      <w:lang w:val="pt-BR"/>
    </w:rPr>
  </w:style>
  <w:style w:type="table" w:styleId="Tabelacomgrade">
    <w:name w:val="Table Grid"/>
    <w:basedOn w:val="Tabelanormal"/>
    <w:uiPriority w:val="39"/>
    <w:rsid w:val="00262009"/>
    <w:rPr>
      <w:rFonts w:asciiTheme="minorHAnsi" w:eastAsiaTheme="minorHAnsi" w:hAnsiTheme="minorHAnsi" w:cstheme="minorBidi"/>
      <w:sz w:val="22"/>
      <w:szCs w:val="22"/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62009"/>
    <w:pPr>
      <w:spacing w:before="100" w:beforeAutospacing="1" w:after="100" w:afterAutospacing="1"/>
    </w:pPr>
    <w:rPr>
      <w:color w:val="auto"/>
      <w:kern w:val="0"/>
      <w:sz w:val="24"/>
      <w:szCs w:val="24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262009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FA6491"/>
    <w:rPr>
      <w:i/>
      <w:iCs/>
    </w:rPr>
  </w:style>
  <w:style w:type="character" w:styleId="Forte">
    <w:name w:val="Strong"/>
    <w:basedOn w:val="Fontepargpadro"/>
    <w:uiPriority w:val="22"/>
    <w:qFormat/>
    <w:rsid w:val="00FA6491"/>
    <w:rPr>
      <w:b/>
      <w:bCs/>
    </w:rPr>
  </w:style>
  <w:style w:type="paragraph" w:customStyle="1" w:styleId="Cabealhosdecolunas">
    <w:name w:val="Cabeçalhos de colunas"/>
    <w:basedOn w:val="Normal"/>
    <w:uiPriority w:val="1"/>
    <w:qFormat/>
    <w:rsid w:val="0039337F"/>
    <w:pPr>
      <w:spacing w:line="264" w:lineRule="auto"/>
      <w:jc w:val="center"/>
    </w:pPr>
    <w:rPr>
      <w:rFonts w:asciiTheme="majorHAnsi" w:hAnsiTheme="majorHAnsi"/>
      <w:b/>
      <w:caps/>
      <w:color w:val="auto"/>
      <w:spacing w:val="4"/>
      <w:kern w:val="0"/>
      <w:sz w:val="16"/>
      <w:szCs w:val="18"/>
    </w:rPr>
  </w:style>
  <w:style w:type="paragraph" w:customStyle="1" w:styleId="Centralizado">
    <w:name w:val="Centralizado"/>
    <w:basedOn w:val="Normal"/>
    <w:uiPriority w:val="1"/>
    <w:qFormat/>
    <w:rsid w:val="0039337F"/>
    <w:pPr>
      <w:jc w:val="center"/>
    </w:pPr>
    <w:rPr>
      <w:rFonts w:asciiTheme="minorHAnsi" w:hAnsiTheme="minorHAnsi"/>
      <w:color w:val="auto"/>
      <w:spacing w:val="4"/>
      <w:kern w:val="0"/>
      <w:sz w:val="17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03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i\AppData\Roaming\Microsoft\Templates\P&#244;ster%20de%20empresas%20de%20tecnologia%20(vertical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3FEAF-828A-4ED9-91AC-6F89753D5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Pôster de empresas de tecnologia (vertical).dotx</Template>
  <TotalTime>0</TotalTime>
  <Pages>3</Pages>
  <Words>104</Words>
  <Characters>566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669</CharactersWithSpaces>
  <SharedDoc>false</SharedDoc>
  <HLinks>
    <vt:vector size="6" baseType="variant">
      <vt:variant>
        <vt:i4>3407985</vt:i4>
      </vt:variant>
      <vt:variant>
        <vt:i4>-1</vt:i4>
      </vt:variant>
      <vt:variant>
        <vt:i4>1027</vt:i4>
      </vt:variant>
      <vt:variant>
        <vt:i4>1</vt:i4>
      </vt:variant>
      <vt:variant>
        <vt:lpwstr>C:\Documents and Settings\tamic\Desktop\TC999D\TC9990601D-PB\TC9990601-IMG02.jpg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Higo</dc:creator>
  <cp:keywords/>
  <dc:description/>
  <cp:lastModifiedBy>Marcio Higo</cp:lastModifiedBy>
  <cp:revision>2</cp:revision>
  <cp:lastPrinted>2018-01-13T01:16:00Z</cp:lastPrinted>
  <dcterms:created xsi:type="dcterms:W3CDTF">2022-04-27T15:45:00Z</dcterms:created>
  <dcterms:modified xsi:type="dcterms:W3CDTF">2022-04-27T15:45:00Z</dcterms:modified>
</cp:coreProperties>
</file>